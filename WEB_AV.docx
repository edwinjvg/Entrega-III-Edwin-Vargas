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597B7" w14:textId="77777777" w:rsidR="00952F7D" w:rsidRPr="00A226F8" w:rsidRDefault="005526B1" w:rsidP="00A602AF">
      <w:pPr>
        <w:pStyle w:val="Delimitadorgrfico"/>
        <w:rPr>
          <w:noProof/>
        </w:rPr>
      </w:pPr>
      <w:r w:rsidRPr="00A226F8">
        <w:rPr>
          <w:noProof/>
          <w:lang w:bidi="es-ES"/>
        </w:rPr>
        <w:drawing>
          <wp:anchor distT="0" distB="0" distL="114300" distR="114300" simplePos="0" relativeHeight="251665407" behindDoc="1" locked="0" layoutInCell="1" allowOverlap="1" wp14:anchorId="59C7C806" wp14:editId="60516339">
            <wp:simplePos x="0" y="0"/>
            <wp:positionH relativeFrom="margin">
              <wp:posOffset>-466090</wp:posOffset>
            </wp:positionH>
            <wp:positionV relativeFrom="margin">
              <wp:posOffset>0</wp:posOffset>
            </wp:positionV>
            <wp:extent cx="6846570" cy="9132570"/>
            <wp:effectExtent l="0" t="0" r="0" b="0"/>
            <wp:wrapNone/>
            <wp:docPr id="4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913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26F8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D5861C4" wp14:editId="32AB70CC">
                <wp:simplePos x="0" y="0"/>
                <wp:positionH relativeFrom="column">
                  <wp:posOffset>-466090</wp:posOffset>
                </wp:positionH>
                <wp:positionV relativeFrom="paragraph">
                  <wp:posOffset>2509520</wp:posOffset>
                </wp:positionV>
                <wp:extent cx="5735320" cy="6426200"/>
                <wp:effectExtent l="0" t="0" r="0" b="0"/>
                <wp:wrapNone/>
                <wp:docPr id="2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320" cy="64262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2158B962" id="Forma" o:spid="_x0000_s1026" alt="&quot;&quot;" style="position:absolute;margin-left:-36.7pt;margin-top:197.6pt;width:451.6pt;height:506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" path="m,l21600,14168r,7432l,21600,,xe" fillcolor="#e2b80f [3204]" stroked="f" strokeweight="1pt">
                <v:stroke miterlimit="4" joinstyle="miter"/>
                <v:path arrowok="t" o:extrusionok="f" o:connecttype="custom" o:connectlocs="2867660,3213100;2867660,3213100;2867660,3213100;2867660,3213100" o:connectangles="0,90,180,270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75"/>
        <w:gridCol w:w="4675"/>
      </w:tblGrid>
      <w:tr w:rsidR="00A602AF" w:rsidRPr="00A226F8" w14:paraId="36D1BA16" w14:textId="77777777" w:rsidTr="00A07DCE">
        <w:trPr>
          <w:trHeight w:val="2341"/>
        </w:trPr>
        <w:tc>
          <w:tcPr>
            <w:tcW w:w="9350" w:type="dxa"/>
            <w:gridSpan w:val="2"/>
            <w:vAlign w:val="center"/>
          </w:tcPr>
          <w:p w14:paraId="415A0DD7" w14:textId="3FD28465" w:rsidR="00A602AF" w:rsidRPr="00A226F8" w:rsidRDefault="00212B81" w:rsidP="00A123DD">
            <w:pPr>
              <w:pStyle w:val="Heading1"/>
              <w:rPr>
                <w:noProof/>
              </w:rPr>
            </w:pPr>
            <w:r>
              <w:rPr>
                <w:noProof/>
              </w:rPr>
              <w:t>Tercera Pre Entrega</w:t>
            </w:r>
          </w:p>
        </w:tc>
      </w:tr>
      <w:tr w:rsidR="00A602AF" w:rsidRPr="00A226F8" w14:paraId="0636C4B5" w14:textId="77777777" w:rsidTr="00A07DCE">
        <w:trPr>
          <w:trHeight w:val="8895"/>
        </w:trPr>
        <w:tc>
          <w:tcPr>
            <w:tcW w:w="4675" w:type="dxa"/>
            <w:vAlign w:val="center"/>
          </w:tcPr>
          <w:p w14:paraId="26DCB4B0" w14:textId="0A2DDBB4" w:rsidR="00A602AF" w:rsidRPr="00A226F8" w:rsidRDefault="00A602AF" w:rsidP="00A602AF">
            <w:pPr>
              <w:rPr>
                <w:noProof/>
              </w:rPr>
            </w:pPr>
          </w:p>
        </w:tc>
        <w:tc>
          <w:tcPr>
            <w:tcW w:w="4675" w:type="dxa"/>
          </w:tcPr>
          <w:p w14:paraId="7C0C7D7B" w14:textId="77777777" w:rsidR="00A602AF" w:rsidRPr="00A226F8" w:rsidRDefault="00A602AF">
            <w:pPr>
              <w:rPr>
                <w:noProof/>
              </w:rPr>
            </w:pPr>
          </w:p>
        </w:tc>
      </w:tr>
      <w:tr w:rsidR="00A602AF" w:rsidRPr="00A226F8" w14:paraId="40E42921" w14:textId="77777777" w:rsidTr="00A07DCE">
        <w:trPr>
          <w:trHeight w:val="2718"/>
        </w:trPr>
        <w:tc>
          <w:tcPr>
            <w:tcW w:w="4675" w:type="dxa"/>
          </w:tcPr>
          <w:p w14:paraId="7E251251" w14:textId="783615E2" w:rsidR="00A602AF" w:rsidRPr="00A226F8" w:rsidRDefault="00A602AF" w:rsidP="00A602AF">
            <w:pPr>
              <w:pStyle w:val="Heading2"/>
              <w:rPr>
                <w:noProof/>
              </w:rPr>
            </w:pPr>
          </w:p>
          <w:p w14:paraId="6F3CA0F6" w14:textId="1BCF95E3" w:rsidR="00A602AF" w:rsidRPr="00A226F8" w:rsidRDefault="00212B81" w:rsidP="00A602AF">
            <w:pPr>
              <w:pStyle w:val="Heading2"/>
              <w:rPr>
                <w:noProof/>
              </w:rPr>
            </w:pPr>
            <w:r>
              <w:rPr>
                <w:noProof/>
              </w:rPr>
              <w:t>31-Julio-2023</w:t>
            </w:r>
          </w:p>
          <w:p w14:paraId="03F8012C" w14:textId="38BF7EB5" w:rsidR="00A602AF" w:rsidRPr="00A226F8" w:rsidRDefault="00212B81" w:rsidP="00A123DD">
            <w:pPr>
              <w:pStyle w:val="Heading2"/>
              <w:rPr>
                <w:noProof/>
              </w:rPr>
            </w:pPr>
            <w:r>
              <w:rPr>
                <w:noProof/>
              </w:rPr>
              <w:t>Edwin Vargas</w:t>
            </w:r>
          </w:p>
        </w:tc>
        <w:tc>
          <w:tcPr>
            <w:tcW w:w="4675" w:type="dxa"/>
          </w:tcPr>
          <w:p w14:paraId="5C519594" w14:textId="77777777" w:rsidR="00A602AF" w:rsidRPr="00A226F8" w:rsidRDefault="00A602AF">
            <w:pPr>
              <w:rPr>
                <w:noProof/>
              </w:rPr>
            </w:pPr>
          </w:p>
        </w:tc>
      </w:tr>
    </w:tbl>
    <w:p w14:paraId="0C0AB314" w14:textId="77777777" w:rsidR="00A602AF" w:rsidRPr="00A226F8" w:rsidRDefault="00A602AF">
      <w:pPr>
        <w:rPr>
          <w:noProof/>
        </w:rPr>
      </w:pPr>
    </w:p>
    <w:p w14:paraId="1184C2D0" w14:textId="77777777" w:rsidR="009B2968" w:rsidRPr="00A226F8" w:rsidRDefault="009B2968">
      <w:pPr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3088"/>
        <w:gridCol w:w="3086"/>
        <w:gridCol w:w="3085"/>
        <w:gridCol w:w="113"/>
      </w:tblGrid>
      <w:tr w:rsidR="009B2968" w:rsidRPr="00A226F8" w14:paraId="5D313089" w14:textId="77777777" w:rsidTr="00A07DCE">
        <w:trPr>
          <w:gridAfter w:val="1"/>
          <w:wAfter w:w="20" w:type="dxa"/>
          <w:trHeight w:val="780"/>
        </w:trPr>
        <w:tc>
          <w:tcPr>
            <w:tcW w:w="3116" w:type="dxa"/>
          </w:tcPr>
          <w:p w14:paraId="2D32500C" w14:textId="77777777" w:rsidR="009B2968" w:rsidRPr="00A226F8" w:rsidRDefault="009B2968">
            <w:pPr>
              <w:rPr>
                <w:noProof/>
              </w:rPr>
            </w:pPr>
          </w:p>
        </w:tc>
        <w:tc>
          <w:tcPr>
            <w:tcW w:w="3117" w:type="dxa"/>
          </w:tcPr>
          <w:p w14:paraId="7E35B5D2" w14:textId="77777777" w:rsidR="009B2968" w:rsidRPr="00A226F8" w:rsidRDefault="009B2968">
            <w:pPr>
              <w:rPr>
                <w:noProof/>
              </w:rPr>
            </w:pPr>
          </w:p>
        </w:tc>
        <w:tc>
          <w:tcPr>
            <w:tcW w:w="3117" w:type="dxa"/>
          </w:tcPr>
          <w:p w14:paraId="6D8D34D8" w14:textId="77777777" w:rsidR="009B2968" w:rsidRPr="00A226F8" w:rsidRDefault="009B2968">
            <w:pPr>
              <w:rPr>
                <w:noProof/>
              </w:rPr>
            </w:pPr>
          </w:p>
        </w:tc>
      </w:tr>
      <w:tr w:rsidR="009B2968" w:rsidRPr="00A226F8" w14:paraId="3B81A840" w14:textId="77777777" w:rsidTr="00A07DCE">
        <w:trPr>
          <w:gridAfter w:val="1"/>
          <w:wAfter w:w="20" w:type="dxa"/>
          <w:trHeight w:val="1576"/>
        </w:trPr>
        <w:tc>
          <w:tcPr>
            <w:tcW w:w="9350" w:type="dxa"/>
            <w:gridSpan w:val="3"/>
          </w:tcPr>
          <w:p w14:paraId="431FF187" w14:textId="77777777" w:rsidR="009B2968" w:rsidRPr="00974533" w:rsidRDefault="00000000" w:rsidP="00A123DD">
            <w:pPr>
              <w:pStyle w:val="Heading3"/>
              <w:rPr>
                <w:rFonts w:ascii="Segoe UI" w:eastAsia="Times New Roman" w:hAnsi="Segoe UI" w:cs="Segoe UI"/>
                <w:b w:val="0"/>
                <w:color w:val="3A4F66"/>
                <w:sz w:val="22"/>
                <w:szCs w:val="22"/>
                <w:lang w:eastAsia="es-VE"/>
              </w:rPr>
            </w:pPr>
            <w:sdt>
              <w:sdtPr>
                <w:rPr>
                  <w:rFonts w:ascii="Segoe UI" w:eastAsia="Times New Roman" w:hAnsi="Segoe UI" w:cs="Segoe UI"/>
                  <w:b w:val="0"/>
                  <w:color w:val="3A4F66"/>
                  <w:sz w:val="22"/>
                  <w:szCs w:val="22"/>
                  <w:lang w:eastAsia="es-VE"/>
                </w:rPr>
                <w:id w:val="-769310258"/>
                <w:placeholder>
                  <w:docPart w:val="5F021AFE9A2348668670B1FC3E3A2181"/>
                </w:placeholder>
                <w:temporary/>
                <w:showingPlcHdr/>
                <w15:appearance w15:val="hidden"/>
              </w:sdtPr>
              <w:sdtContent>
                <w:r w:rsidR="00A123DD" w:rsidRPr="00974533">
                  <w:rPr>
                    <w:rFonts w:ascii="Segoe UI" w:eastAsia="Times New Roman" w:hAnsi="Segoe UI" w:cs="Segoe UI"/>
                    <w:bCs/>
                    <w:color w:val="3A4F66"/>
                    <w:sz w:val="28"/>
                    <w:szCs w:val="28"/>
                    <w:lang w:eastAsia="es-VE"/>
                  </w:rPr>
                  <w:t>INSTRUCCIÓN</w:t>
                </w:r>
              </w:sdtContent>
            </w:sdt>
          </w:p>
        </w:tc>
      </w:tr>
      <w:tr w:rsidR="009B2968" w:rsidRPr="00A226F8" w14:paraId="21C1458D" w14:textId="77777777" w:rsidTr="00212B81">
        <w:trPr>
          <w:trHeight w:val="8256"/>
        </w:trPr>
        <w:tc>
          <w:tcPr>
            <w:tcW w:w="9350" w:type="dxa"/>
            <w:gridSpan w:val="3"/>
          </w:tcPr>
          <w:p w14:paraId="68FBA200" w14:textId="0E8C45EE" w:rsidR="00895762" w:rsidRPr="00974533" w:rsidRDefault="00895762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  <w:r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En esta pre entrega tratar</w:t>
            </w:r>
            <w:r w:rsidR="00FB7F4E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é</w:t>
            </w:r>
            <w:r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 de explicar paso a paso como crear un proyecto Web en </w:t>
            </w:r>
            <w:r w:rsidR="005F264E"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Django,</w:t>
            </w:r>
            <w:r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 HTML</w:t>
            </w:r>
            <w:r w:rsidR="005A2AA4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 y CSS</w:t>
            </w:r>
          </w:p>
          <w:p w14:paraId="76A7DF42" w14:textId="77777777" w:rsidR="003423FF" w:rsidRPr="00974533" w:rsidRDefault="003423FF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</w:p>
          <w:p w14:paraId="442E6A89" w14:textId="06C56BED" w:rsidR="003423FF" w:rsidRPr="00974533" w:rsidRDefault="003423FF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  <w:r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Crear</w:t>
            </w:r>
            <w:r w:rsidR="00FB7F4E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é</w:t>
            </w:r>
            <w:r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 un entorno virtual (env) para almacenar las versiones </w:t>
            </w:r>
            <w:r w:rsidR="005A2AA4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que descargue</w:t>
            </w:r>
            <w:r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, adicionalmente a Django, instalo Pillow para el manejo de las imágenes.</w:t>
            </w:r>
          </w:p>
          <w:p w14:paraId="5417D129" w14:textId="77777777" w:rsidR="003423FF" w:rsidRPr="00974533" w:rsidRDefault="003423FF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</w:p>
          <w:p w14:paraId="36B40BC5" w14:textId="616CBDC1" w:rsidR="00895762" w:rsidRPr="00974533" w:rsidRDefault="00895762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  <w:r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El pro</w:t>
            </w:r>
            <w:r w:rsidR="003423FF"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yecto se trata de una Agencia de Viajes que maneja como productos paquetes turisticos.</w:t>
            </w:r>
          </w:p>
          <w:p w14:paraId="516992F0" w14:textId="77777777" w:rsidR="003423FF" w:rsidRPr="00974533" w:rsidRDefault="003423FF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</w:p>
          <w:p w14:paraId="68EE8E6C" w14:textId="6F5B7637" w:rsidR="003423FF" w:rsidRPr="00974533" w:rsidRDefault="00974533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  <w:r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Nuestro proyecto principal se </w:t>
            </w:r>
            <w:r w:rsidR="00EA3FB3"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llamará</w:t>
            </w:r>
            <w:r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 core </w:t>
            </w:r>
            <w:r w:rsidR="00813A7A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con </w:t>
            </w:r>
            <w:r w:rsidR="003423FF"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una APP con el nombre de categories</w:t>
            </w:r>
          </w:p>
          <w:p w14:paraId="32E45BD2" w14:textId="465E6C6A" w:rsidR="003423FF" w:rsidRPr="00974533" w:rsidRDefault="003423FF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</w:p>
          <w:p w14:paraId="3583C6A2" w14:textId="069E09B4" w:rsidR="009B2968" w:rsidRDefault="007F625E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  <w:r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Se podrá crear categorías y elaboraremos un CRUD para los productos</w:t>
            </w:r>
            <w:r w:rsidR="00974533" w:rsidRPr="00974533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.</w:t>
            </w:r>
          </w:p>
          <w:p w14:paraId="01D90026" w14:textId="77777777" w:rsidR="005A2AA4" w:rsidRDefault="005A2AA4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</w:p>
          <w:p w14:paraId="4301160C" w14:textId="3749FECD" w:rsidR="005F264E" w:rsidRDefault="005F264E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  <w:r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Deberé crear un archivo form.py para </w:t>
            </w:r>
            <w:r w:rsidR="007F625E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crear categorías y en productos crear y </w:t>
            </w:r>
            <w:r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editar.</w:t>
            </w:r>
          </w:p>
          <w:p w14:paraId="6D42FFCB" w14:textId="77777777" w:rsidR="005F264E" w:rsidRDefault="005F264E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</w:p>
          <w:p w14:paraId="65E9E4EC" w14:textId="692EB452" w:rsidR="005A2AA4" w:rsidRPr="00974533" w:rsidRDefault="005A2AA4" w:rsidP="009B72D4">
            <w:pPr>
              <w:pStyle w:val="Texto"/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</w:pPr>
            <w:r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 xml:space="preserve">Para la creación de los archivos HTML y CSS me apoyare en </w:t>
            </w:r>
            <w:r w:rsidR="00813A7A">
              <w:rPr>
                <w:rFonts w:ascii="Segoe UI" w:eastAsia="Times New Roman" w:hAnsi="Segoe UI" w:cs="Segoe UI"/>
                <w:color w:val="3A4F66"/>
                <w:sz w:val="22"/>
                <w:szCs w:val="22"/>
                <w:lang w:eastAsia="es-VE"/>
              </w:rPr>
              <w:t>Bootstrap</w:t>
            </w:r>
          </w:p>
        </w:tc>
        <w:tc>
          <w:tcPr>
            <w:tcW w:w="20" w:type="dxa"/>
            <w:vMerge w:val="restart"/>
            <w:vAlign w:val="bottom"/>
          </w:tcPr>
          <w:p w14:paraId="59002C17" w14:textId="75B54FF6" w:rsidR="009B2968" w:rsidRPr="00A226F8" w:rsidRDefault="009B2968" w:rsidP="00211CE6">
            <w:pPr>
              <w:pStyle w:val="Leyendadelaimagen"/>
              <w:rPr>
                <w:noProof/>
              </w:rPr>
            </w:pPr>
          </w:p>
          <w:p w14:paraId="76A85FF2" w14:textId="77777777" w:rsidR="00211CE6" w:rsidRPr="00A226F8" w:rsidRDefault="00211CE6" w:rsidP="00211CE6">
            <w:pPr>
              <w:pStyle w:val="Leyendadelaimagen"/>
              <w:jc w:val="both"/>
              <w:rPr>
                <w:noProof/>
              </w:rPr>
            </w:pPr>
          </w:p>
          <w:p w14:paraId="3475AED7" w14:textId="256CC85D" w:rsidR="00211CE6" w:rsidRPr="00A226F8" w:rsidRDefault="00211CE6" w:rsidP="00211CE6">
            <w:pPr>
              <w:pStyle w:val="Leyendadelaimagen"/>
              <w:rPr>
                <w:noProof/>
              </w:rPr>
            </w:pPr>
          </w:p>
        </w:tc>
      </w:tr>
      <w:tr w:rsidR="009B2968" w:rsidRPr="00A226F8" w14:paraId="3A14ACD7" w14:textId="77777777" w:rsidTr="00212B81">
        <w:trPr>
          <w:trHeight w:val="2750"/>
        </w:trPr>
        <w:tc>
          <w:tcPr>
            <w:tcW w:w="9350" w:type="dxa"/>
            <w:gridSpan w:val="3"/>
            <w:vAlign w:val="center"/>
          </w:tcPr>
          <w:p w14:paraId="0E95E4BA" w14:textId="594F4CC2" w:rsidR="009B2968" w:rsidRPr="00A226F8" w:rsidRDefault="009B2968" w:rsidP="009B2968">
            <w:pPr>
              <w:rPr>
                <w:noProof/>
              </w:rPr>
            </w:pPr>
          </w:p>
        </w:tc>
        <w:tc>
          <w:tcPr>
            <w:tcW w:w="20" w:type="dxa"/>
            <w:vMerge/>
          </w:tcPr>
          <w:p w14:paraId="27747762" w14:textId="77777777" w:rsidR="009B2968" w:rsidRPr="00A226F8" w:rsidRDefault="009B2968">
            <w:pPr>
              <w:rPr>
                <w:noProof/>
              </w:rPr>
            </w:pPr>
          </w:p>
        </w:tc>
      </w:tr>
    </w:tbl>
    <w:p w14:paraId="46377D76" w14:textId="77777777" w:rsidR="009B2968" w:rsidRPr="00A226F8" w:rsidRDefault="009B2968">
      <w:pPr>
        <w:rPr>
          <w:noProof/>
        </w:rPr>
      </w:pPr>
    </w:p>
    <w:p w14:paraId="59D4EB09" w14:textId="77777777" w:rsidR="00211CE6" w:rsidRPr="00A226F8" w:rsidRDefault="00211CE6" w:rsidP="00211CE6">
      <w:pPr>
        <w:pStyle w:val="Delimitadorgrfico"/>
        <w:rPr>
          <w:noProof/>
        </w:rPr>
      </w:pPr>
    </w:p>
    <w:p w14:paraId="5849A9EF" w14:textId="77777777" w:rsidR="00CE7F24" w:rsidRDefault="00CE7F24" w:rsidP="00211CE6">
      <w:pPr>
        <w:pStyle w:val="Delimitadorgrfico"/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42"/>
        <w:gridCol w:w="9072"/>
        <w:gridCol w:w="136"/>
      </w:tblGrid>
      <w:tr w:rsidR="00FB540A" w:rsidRPr="00854C8E" w14:paraId="58E9CF97" w14:textId="77777777" w:rsidTr="005C7631">
        <w:trPr>
          <w:trHeight w:val="1140"/>
        </w:trPr>
        <w:tc>
          <w:tcPr>
            <w:tcW w:w="142" w:type="dxa"/>
          </w:tcPr>
          <w:p w14:paraId="1542B1B7" w14:textId="77777777" w:rsidR="00FB540A" w:rsidRDefault="00FB540A" w:rsidP="005C7631">
            <w:pPr>
              <w:pStyle w:val="Texto"/>
              <w:rPr>
                <w:noProof/>
              </w:rPr>
            </w:pPr>
          </w:p>
          <w:p w14:paraId="3AA87726" w14:textId="77777777" w:rsidR="00FB540A" w:rsidRPr="00A72D9B" w:rsidRDefault="00FB540A" w:rsidP="005C7631"/>
          <w:p w14:paraId="6BEFB316" w14:textId="77777777" w:rsidR="00FB540A" w:rsidRPr="00A72D9B" w:rsidRDefault="00FB540A" w:rsidP="005C7631">
            <w:pPr>
              <w:jc w:val="center"/>
            </w:pPr>
          </w:p>
        </w:tc>
        <w:tc>
          <w:tcPr>
            <w:tcW w:w="9072" w:type="dxa"/>
            <w:vAlign w:val="center"/>
          </w:tcPr>
          <w:tbl>
            <w:tblPr>
              <w:tblStyle w:val="TableGrid"/>
              <w:tblW w:w="935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620" w:firstRow="1" w:lastRow="0" w:firstColumn="0" w:lastColumn="0" w:noHBand="1" w:noVBand="1"/>
            </w:tblPr>
            <w:tblGrid>
              <w:gridCol w:w="142"/>
              <w:gridCol w:w="7648"/>
              <w:gridCol w:w="1424"/>
              <w:gridCol w:w="136"/>
            </w:tblGrid>
            <w:tr w:rsidR="0020092E" w:rsidRPr="009C5500" w14:paraId="6D07F237" w14:textId="77777777" w:rsidTr="005B5B59">
              <w:trPr>
                <w:trHeight w:val="1140"/>
              </w:trPr>
              <w:tc>
                <w:tcPr>
                  <w:tcW w:w="142" w:type="dxa"/>
                </w:tcPr>
                <w:p w14:paraId="4091FDB7" w14:textId="77777777" w:rsidR="0020092E" w:rsidRDefault="0020092E" w:rsidP="0020092E">
                  <w:pPr>
                    <w:pStyle w:val="Texto"/>
                    <w:rPr>
                      <w:noProof/>
                    </w:rPr>
                  </w:pPr>
                </w:p>
                <w:p w14:paraId="3BBF2BF3" w14:textId="77777777" w:rsidR="0020092E" w:rsidRPr="00A72D9B" w:rsidRDefault="0020092E" w:rsidP="0020092E"/>
                <w:p w14:paraId="3005D448" w14:textId="77777777" w:rsidR="0020092E" w:rsidRPr="00A72D9B" w:rsidRDefault="0020092E" w:rsidP="0020092E">
                  <w:pPr>
                    <w:jc w:val="center"/>
                  </w:pPr>
                </w:p>
              </w:tc>
              <w:tc>
                <w:tcPr>
                  <w:tcW w:w="9072" w:type="dxa"/>
                  <w:gridSpan w:val="2"/>
                  <w:vAlign w:val="center"/>
                </w:tcPr>
                <w:p w14:paraId="6AADA12D" w14:textId="77777777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  <w:bookmarkStart w:id="0" w:name="_Hlk131679402"/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  <w:t>✨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bookmarkStart w:id="1" w:name="_Hlk140562982"/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n-US" w:eastAsia="es-VE"/>
                    </w:rPr>
                    <w:t>Instalamos:</w:t>
                  </w:r>
                </w:p>
                <w:bookmarkEnd w:id="1"/>
                <w:p w14:paraId="220D1F14" w14:textId="77777777" w:rsidR="0020092E" w:rsidRPr="00145D45" w:rsidRDefault="0020092E" w:rsidP="0020092E">
                  <w:pPr>
                    <w:pStyle w:val="ListParagraph"/>
                    <w:numPr>
                      <w:ilvl w:val="0"/>
                      <w:numId w:val="2"/>
                    </w:numPr>
                    <w:shd w:val="clear" w:color="auto" w:fill="FFFFFF"/>
                    <w:spacing w:before="100" w:beforeAutospacing="1" w:after="100" w:afterAutospacing="1" w:line="240" w:lineRule="auto"/>
                    <w:outlineLvl w:val="1"/>
                    <w:rPr>
                      <w:rFonts w:ascii="Segoe UI" w:eastAsia="Times New Roman" w:hAnsi="Segoe UI" w:cs="Segoe UI"/>
                      <w:color w:val="3A4F66"/>
                      <w:lang w:val="en-US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C00000"/>
                      <w:lang w:val="en-US" w:eastAsia="es-VE"/>
                    </w:rPr>
                    <w:t>Python:</w:t>
                  </w:r>
                  <w:r w:rsidRPr="00145D45">
                    <w:rPr>
                      <w:rFonts w:ascii="Segoe UI" w:eastAsia="Times New Roman" w:hAnsi="Segoe UI" w:cs="Segoe UI"/>
                      <w:color w:val="C00000"/>
                      <w:lang w:val="en-US" w:eastAsia="es-VE"/>
                    </w:rPr>
                    <w:t xml:space="preserve"> </w:t>
                  </w:r>
                  <w:hyperlink r:id="rId12" w:history="1">
                    <w:r w:rsidRPr="00145D45">
                      <w:rPr>
                        <w:rStyle w:val="Hyperlink"/>
                        <w:rFonts w:ascii="Segoe UI" w:eastAsia="Times New Roman" w:hAnsi="Segoe UI" w:cs="Segoe UI"/>
                        <w:lang w:val="en-US" w:eastAsia="es-VE"/>
                      </w:rPr>
                      <w:t>https://www.python.org/</w:t>
                    </w:r>
                  </w:hyperlink>
                  <w:r w:rsidRPr="00145D45">
                    <w:rPr>
                      <w:rFonts w:ascii="Segoe UI" w:eastAsia="Times New Roman" w:hAnsi="Segoe UI" w:cs="Segoe UI"/>
                      <w:color w:val="3A4F66"/>
                      <w:lang w:val="en-US" w:eastAsia="es-VE"/>
                    </w:rPr>
                    <w:t xml:space="preserve"> </w:t>
                  </w:r>
                </w:p>
                <w:p w14:paraId="6C6E1309" w14:textId="77777777" w:rsidR="0020092E" w:rsidRPr="00145D45" w:rsidRDefault="0020092E" w:rsidP="0020092E">
                  <w:pPr>
                    <w:pStyle w:val="ListParagraph"/>
                    <w:numPr>
                      <w:ilvl w:val="0"/>
                      <w:numId w:val="2"/>
                    </w:numPr>
                    <w:shd w:val="clear" w:color="auto" w:fill="FFFFFF"/>
                    <w:spacing w:before="100" w:beforeAutospacing="1" w:after="100" w:afterAutospacing="1" w:line="240" w:lineRule="auto"/>
                    <w:outlineLvl w:val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C00000"/>
                      <w:lang w:eastAsia="es-VE"/>
                    </w:rPr>
                    <w:t>Git:</w:t>
                  </w:r>
                  <w:r w:rsidRPr="00145D45">
                    <w:rPr>
                      <w:rFonts w:ascii="Segoe UI" w:eastAsia="Times New Roman" w:hAnsi="Segoe UI" w:cs="Segoe UI"/>
                      <w:color w:val="C00000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https://git-scm.com/</w:t>
                  </w:r>
                </w:p>
                <w:p w14:paraId="55DD3921" w14:textId="77777777" w:rsidR="0020092E" w:rsidRPr="00145D45" w:rsidRDefault="0020092E" w:rsidP="0020092E">
                  <w:pPr>
                    <w:pStyle w:val="ListParagraph"/>
                    <w:numPr>
                      <w:ilvl w:val="0"/>
                      <w:numId w:val="2"/>
                    </w:numPr>
                    <w:shd w:val="clear" w:color="auto" w:fill="FFFFFF"/>
                    <w:spacing w:before="100" w:beforeAutospacing="1" w:after="100" w:afterAutospacing="1" w:line="240" w:lineRule="auto"/>
                    <w:outlineLvl w:val="1"/>
                    <w:rPr>
                      <w:rStyle w:val="Hyperlink"/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C00000"/>
                      <w:lang w:eastAsia="es-VE"/>
                    </w:rPr>
                    <w:t>Github:</w:t>
                  </w:r>
                  <w:r w:rsidRPr="00145D45">
                    <w:rPr>
                      <w:rFonts w:ascii="Segoe UI" w:eastAsia="Times New Roman" w:hAnsi="Segoe UI" w:cs="Segoe UI"/>
                      <w:color w:val="C00000"/>
                      <w:lang w:eastAsia="es-VE"/>
                    </w:rPr>
                    <w:t xml:space="preserve"> </w:t>
                  </w:r>
                  <w:hyperlink r:id="rId13" w:history="1">
                    <w:r w:rsidRPr="00145D45">
                      <w:rPr>
                        <w:rStyle w:val="Hyperlink"/>
                        <w:rFonts w:ascii="Segoe UI" w:eastAsia="Times New Roman" w:hAnsi="Segoe UI" w:cs="Segoe UI"/>
                        <w:lang w:eastAsia="es-VE"/>
                      </w:rPr>
                      <w:t>https://github.com/</w:t>
                    </w:r>
                  </w:hyperlink>
                </w:p>
                <w:p w14:paraId="22E58061" w14:textId="77777777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bookmarkStart w:id="2" w:name="_Hlk134262219"/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>✨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 xml:space="preserve"> Creamos carpeta para el Proyecto.</w:t>
                  </w:r>
                </w:p>
                <w:p w14:paraId="597AD776" w14:textId="77777777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Creamos una carpeta con el nombre del Proyecto. Dentro del terminal escribimos el siguiente código.</w:t>
                  </w:r>
                </w:p>
                <w:bookmarkEnd w:id="0"/>
                <w:bookmarkEnd w:id="2"/>
                <w:p w14:paraId="58A8BBFB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Mkdir WEB_AV</w:t>
                  </w:r>
                </w:p>
                <w:p w14:paraId="5C407E86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3142BB90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cd WEB_AV</w:t>
                  </w:r>
                </w:p>
                <w:p w14:paraId="682257D4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08905C07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bookmarkStart w:id="3" w:name="_Hlk135812159"/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>✨</w:t>
                  </w:r>
                  <w:bookmarkEnd w:id="3"/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 xml:space="preserve"> Creamos entorno virtual.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</w:p>
                <w:p w14:paraId="25271D43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Para realizar un seguimiento de todos los paquetes que instalamos durante el desarrollo de este proyecto. </w:t>
                  </w:r>
                </w:p>
                <w:p w14:paraId="689A46F7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bookmarkStart w:id="4" w:name="_Hlk131856966"/>
                  <w:bookmarkStart w:id="5" w:name="_Hlk132121160"/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……\WEB_AV&gt;</w:t>
                  </w:r>
                </w:p>
                <w:p w14:paraId="01A15158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</w:pPr>
                </w:p>
                <w:p w14:paraId="24BA47C1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n-US" w:eastAsia="es-VE"/>
                    </w:rPr>
                    <w:t>python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 xml:space="preserve"> -m virtualenv env</w:t>
                  </w:r>
                </w:p>
                <w:bookmarkEnd w:id="4"/>
                <w:bookmarkEnd w:id="5"/>
                <w:p w14:paraId="195F8617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00A7F092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Estaré trabajando en Windows por ende utilizaré los comandos de esta terminal.</w:t>
                  </w:r>
                </w:p>
                <w:p w14:paraId="45C4C274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……\WEB_AV&gt;</w:t>
                  </w:r>
                </w:p>
                <w:p w14:paraId="2864C12F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s-VE" w:eastAsia="es-VE"/>
                    </w:rPr>
                  </w:pPr>
                </w:p>
                <w:p w14:paraId="3C53F806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s-VE" w:eastAsia="es-VE"/>
                    </w:rPr>
                    <w:t>env/scripts/activate</w:t>
                  </w:r>
                </w:p>
                <w:p w14:paraId="7C5ED0BF" w14:textId="77777777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s-VE" w:eastAsia="es-VE"/>
                    </w:rPr>
                  </w:pPr>
                </w:p>
                <w:p w14:paraId="5C7B3608" w14:textId="77777777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s-VE" w:eastAsia="es-VE"/>
                    </w:rPr>
                    <w:t xml:space="preserve">✨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  <w:t xml:space="preserve">Instalamos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>Django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  <w:t xml:space="preserve"> y Pillow</w:t>
                  </w:r>
                </w:p>
                <w:p w14:paraId="7DD4BA7A" w14:textId="15884761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Pillow es una biblioteca </w:t>
                  </w:r>
                  <w:r w:rsidR="00902B33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que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nos permite abrir, manipular y guardar muchos formatos de archivo de imagen diferentes.</w:t>
                  </w:r>
                </w:p>
                <w:p w14:paraId="6502D7E6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bookmarkStart w:id="6" w:name="_Hlk140567215"/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(env)……\WEB_AV&gt;</w:t>
                  </w:r>
                </w:p>
                <w:bookmarkEnd w:id="6"/>
                <w:p w14:paraId="39217CE1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54C093E9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bookmarkStart w:id="7" w:name="_Hlk134626747"/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n-US" w:eastAsia="es-VE"/>
                    </w:rPr>
                    <w:t>pip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 xml:space="preserve"> install Django</w:t>
                  </w:r>
                </w:p>
                <w:p w14:paraId="7AF7391E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s-VE" w:eastAsia="es-VE"/>
                    </w:rPr>
                    <w:t xml:space="preserve">pip 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install Django Pillow</w:t>
                  </w:r>
                </w:p>
                <w:p w14:paraId="7B87282B" w14:textId="77777777" w:rsidR="00076FA5" w:rsidRPr="00145D45" w:rsidRDefault="00076FA5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</w:p>
                <w:p w14:paraId="79572E2E" w14:textId="1331E0BB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Creamos un archivo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requirements.txt</w:t>
                  </w:r>
                  <w:r w:rsidRPr="00145D45">
                    <w:rPr>
                      <w:rFonts w:ascii="Segoe UI" w:eastAsia="Times New Roman" w:hAnsi="Segoe UI" w:cs="Segoe UI"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con los siguientes comandos.</w:t>
                  </w:r>
                </w:p>
                <w:p w14:paraId="20938556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(env)……\WEB_AV&gt;</w:t>
                  </w:r>
                </w:p>
                <w:p w14:paraId="566EFA00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7A79AFF5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n-US" w:eastAsia="es-VE"/>
                    </w:rPr>
                    <w:lastRenderedPageBreak/>
                    <w:t xml:space="preserve">pip 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freeze</w:t>
                  </w:r>
                </w:p>
                <w:p w14:paraId="296041AB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n-US" w:eastAsia="es-VE"/>
                    </w:rPr>
                    <w:t>pip</w:t>
                  </w:r>
                  <w:r w:rsidRPr="00145D45"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freeze &gt; requirements.txt</w:t>
                  </w:r>
                </w:p>
                <w:p w14:paraId="6CC3F3BE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346AA9D3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Se crea el archivo </w:t>
                  </w:r>
                  <w:bookmarkStart w:id="8" w:name="_Hlk134625312"/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requirements.txt</w:t>
                  </w:r>
                  <w:bookmarkEnd w:id="8"/>
                  <w:r w:rsidRPr="00145D45">
                    <w:rPr>
                      <w:rFonts w:ascii="Segoe UI" w:eastAsia="Times New Roman" w:hAnsi="Segoe UI" w:cs="Segoe UI"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con los siguientes paquetes.</w:t>
                  </w:r>
                </w:p>
                <w:p w14:paraId="7B01C968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WEB_AV\requirements.txt</w:t>
                  </w:r>
                </w:p>
                <w:p w14:paraId="0E989F1C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54453F5E" w14:textId="77777777" w:rsidR="00330AFA" w:rsidRPr="00330AFA" w:rsidRDefault="00330AFA" w:rsidP="00330AF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330AFA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asgiref</w:t>
                  </w:r>
                  <w:r w:rsidRPr="00330AFA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==</w:t>
                  </w:r>
                  <w:r w:rsidRPr="00330AFA">
                    <w:rPr>
                      <w:rFonts w:ascii="Consolas" w:eastAsia="Times New Roman" w:hAnsi="Consolas" w:cs="Times New Roman"/>
                      <w:color w:val="B5CEA8"/>
                      <w:sz w:val="22"/>
                      <w:szCs w:val="22"/>
                      <w:lang w:val="en-US" w:eastAsia="es-VE"/>
                    </w:rPr>
                    <w:t>3.7.2</w:t>
                  </w:r>
                </w:p>
                <w:p w14:paraId="7F9CDC80" w14:textId="77777777" w:rsidR="00330AFA" w:rsidRPr="00330AFA" w:rsidRDefault="00330AFA" w:rsidP="00330AF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330AFA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s-VE" w:eastAsia="es-VE"/>
                    </w:rPr>
                    <w:t>Django</w:t>
                  </w:r>
                  <w:r w:rsidRPr="00330AFA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s-VE" w:eastAsia="es-VE"/>
                    </w:rPr>
                    <w:t>==</w:t>
                  </w:r>
                  <w:r w:rsidRPr="00330AFA">
                    <w:rPr>
                      <w:rFonts w:ascii="Consolas" w:eastAsia="Times New Roman" w:hAnsi="Consolas" w:cs="Times New Roman"/>
                      <w:color w:val="B5CEA8"/>
                      <w:sz w:val="22"/>
                      <w:szCs w:val="22"/>
                      <w:lang w:val="es-VE" w:eastAsia="es-VE"/>
                    </w:rPr>
                    <w:t>4.2.3</w:t>
                  </w:r>
                </w:p>
                <w:p w14:paraId="3FC41528" w14:textId="77777777" w:rsidR="00330AFA" w:rsidRPr="00330AFA" w:rsidRDefault="00330AFA" w:rsidP="00330AF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330AFA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s-VE" w:eastAsia="es-VE"/>
                    </w:rPr>
                    <w:t>Pillow</w:t>
                  </w:r>
                  <w:r w:rsidRPr="00330AFA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s-VE" w:eastAsia="es-VE"/>
                    </w:rPr>
                    <w:t>==</w:t>
                  </w:r>
                  <w:r w:rsidRPr="00330AFA">
                    <w:rPr>
                      <w:rFonts w:ascii="Consolas" w:eastAsia="Times New Roman" w:hAnsi="Consolas" w:cs="Times New Roman"/>
                      <w:color w:val="B5CEA8"/>
                      <w:sz w:val="22"/>
                      <w:szCs w:val="22"/>
                      <w:lang w:val="es-VE" w:eastAsia="es-VE"/>
                    </w:rPr>
                    <w:t>10.0.0</w:t>
                  </w:r>
                </w:p>
                <w:p w14:paraId="606C86B5" w14:textId="77777777" w:rsidR="00330AFA" w:rsidRPr="00330AFA" w:rsidRDefault="00330AFA" w:rsidP="00330AF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330AFA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s-VE" w:eastAsia="es-VE"/>
                    </w:rPr>
                    <w:t>sqlparse</w:t>
                  </w:r>
                  <w:r w:rsidRPr="00330AFA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s-VE" w:eastAsia="es-VE"/>
                    </w:rPr>
                    <w:t>==</w:t>
                  </w:r>
                  <w:r w:rsidRPr="00330AFA">
                    <w:rPr>
                      <w:rFonts w:ascii="Consolas" w:eastAsia="Times New Roman" w:hAnsi="Consolas" w:cs="Times New Roman"/>
                      <w:color w:val="B5CEA8"/>
                      <w:sz w:val="22"/>
                      <w:szCs w:val="22"/>
                      <w:lang w:val="es-VE" w:eastAsia="es-VE"/>
                    </w:rPr>
                    <w:t>0.4.4</w:t>
                  </w:r>
                </w:p>
                <w:p w14:paraId="3E78AC2A" w14:textId="77777777" w:rsidR="00330AFA" w:rsidRPr="00330AFA" w:rsidRDefault="00330AFA" w:rsidP="00330AF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330AFA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s-VE" w:eastAsia="es-VE"/>
                    </w:rPr>
                    <w:t>tzdata</w:t>
                  </w:r>
                  <w:r w:rsidRPr="00330AFA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s-VE" w:eastAsia="es-VE"/>
                    </w:rPr>
                    <w:t>==</w:t>
                  </w:r>
                  <w:r w:rsidRPr="00330AFA">
                    <w:rPr>
                      <w:rFonts w:ascii="Consolas" w:eastAsia="Times New Roman" w:hAnsi="Consolas" w:cs="Times New Roman"/>
                      <w:color w:val="B5CEA8"/>
                      <w:sz w:val="22"/>
                      <w:szCs w:val="22"/>
                      <w:lang w:val="es-VE" w:eastAsia="es-VE"/>
                    </w:rPr>
                    <w:t>2023.3</w:t>
                  </w:r>
                </w:p>
                <w:p w14:paraId="77E33174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</w:p>
                <w:p w14:paraId="61ED2021" w14:textId="77777777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bookmarkStart w:id="9" w:name="_Hlk135812563"/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>✨</w:t>
                  </w:r>
                  <w:bookmarkEnd w:id="9"/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 xml:space="preserve">Creamos el Proyecto. </w:t>
                  </w:r>
                </w:p>
                <w:p w14:paraId="64A2577A" w14:textId="6ECF783F" w:rsidR="00330AFA" w:rsidRPr="00145D45" w:rsidRDefault="00330AFA" w:rsidP="00330AFA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El nombre del proyecto será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core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. </w:t>
                  </w:r>
                </w:p>
                <w:p w14:paraId="60F68EE4" w14:textId="77777777" w:rsidR="0020092E" w:rsidRPr="007F625E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7F625E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(env)……\WEB_AV&gt;</w:t>
                  </w:r>
                </w:p>
                <w:p w14:paraId="6DD4B929" w14:textId="77777777" w:rsidR="0020092E" w:rsidRPr="007F625E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14D04F29" w14:textId="77777777" w:rsidR="0020092E" w:rsidRPr="007F625E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7F625E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n-US" w:eastAsia="es-VE"/>
                    </w:rPr>
                    <w:t xml:space="preserve">django-admin </w:t>
                  </w:r>
                  <w:r w:rsidRPr="007F625E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startproject core .</w:t>
                  </w:r>
                </w:p>
                <w:p w14:paraId="167995B7" w14:textId="77777777" w:rsidR="0020092E" w:rsidRPr="007F625E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51713B56" w14:textId="0C6E98F2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Est</w:t>
                  </w:r>
                  <w:r w:rsidR="00FB7F4E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e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código genera automáticamente, la estructura de carpetas/ficheros como se muestra abajo:</w:t>
                  </w:r>
                </w:p>
                <w:p w14:paraId="1D28B652" w14:textId="6A2C2DC1" w:rsidR="00463CE7" w:rsidRPr="00145D45" w:rsidRDefault="00463CE7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0B38B101" wp14:editId="6CAAA942">
                        <wp:extent cx="2598420" cy="2926080"/>
                        <wp:effectExtent l="0" t="0" r="0" b="7620"/>
                        <wp:docPr id="2106809304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98420" cy="2926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bookmarkEnd w:id="7"/>
                <w:p w14:paraId="55DF6870" w14:textId="63A574E9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Dentro de la carpeta principal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WEB_AV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creamos dos carpetas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00B050"/>
                      <w:sz w:val="22"/>
                      <w:szCs w:val="22"/>
                      <w:lang w:eastAsia="es-VE"/>
                    </w:rPr>
                    <w:t xml:space="preserve">apps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para crear aquí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nuestras apps y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00B050"/>
                      <w:sz w:val="22"/>
                      <w:szCs w:val="22"/>
                      <w:lang w:eastAsia="es-VE"/>
                    </w:rPr>
                    <w:t xml:space="preserve">static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para nuestros archivos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html, js e imágenes.</w:t>
                  </w:r>
                </w:p>
                <w:p w14:paraId="76B66953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(env)……\WEB_AV&gt;</w:t>
                  </w:r>
                </w:p>
                <w:p w14:paraId="4EF390C9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</w:pPr>
                </w:p>
                <w:p w14:paraId="71063DC4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mkdir apps</w:t>
                  </w:r>
                </w:p>
                <w:p w14:paraId="177C84BD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lastRenderedPageBreak/>
                    <w:t>mkdir static</w:t>
                  </w:r>
                </w:p>
                <w:p w14:paraId="1EFCF5F1" w14:textId="36D64F83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Dentro de la carpeta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apps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creamos un archivo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__init__.py</w:t>
                  </w:r>
                </w:p>
                <w:p w14:paraId="6973E9A0" w14:textId="33A3A67C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Dentro de la carpeta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static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creamos las carpetas: css, img y js</w:t>
                  </w:r>
                </w:p>
                <w:p w14:paraId="72E0CAA7" w14:textId="627CAB35" w:rsidR="004C4337" w:rsidRPr="00145D45" w:rsidRDefault="004C4337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3CEB5411" wp14:editId="27E39FF8">
                        <wp:extent cx="2636520" cy="4526280"/>
                        <wp:effectExtent l="0" t="0" r="0" b="7620"/>
                        <wp:docPr id="690050005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36520" cy="4526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D69F7B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Creamos la estructura para las diferentes apps en el archivo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settings.py.</w:t>
                  </w:r>
                </w:p>
                <w:p w14:paraId="2AB0EAEE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(env)……\WEB_AV\core\setting.py</w:t>
                  </w:r>
                </w:p>
                <w:p w14:paraId="60317D9B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1F7D023F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val="en-US" w:eastAsia="es-VE"/>
                    </w:rPr>
                    <w:t># Application definition</w:t>
                  </w:r>
                </w:p>
                <w:p w14:paraId="19CBF166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3FF8869C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4FC1FF"/>
                      <w:sz w:val="21"/>
                      <w:szCs w:val="21"/>
                      <w:lang w:val="en-US" w:eastAsia="es-VE"/>
                    </w:rPr>
                    <w:t>DJANGO_APPS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02B3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[</w:t>
                  </w:r>
                </w:p>
                <w:p w14:paraId="3C50DD1F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02B3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'django.contrib.admin'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053FCEEC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02B3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'django.contrib.auth'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7BF1F358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02B3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'django.contrib.contenttypes'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0C117F57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02B3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'django.contrib.sessions'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164EF690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02B3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'django.contrib.messages'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6E55B080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02B3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'django.contrib.staticfiles'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6861158F" w14:textId="77777777" w:rsidR="00902B33" w:rsidRPr="007F625E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]</w:t>
                  </w:r>
                </w:p>
                <w:p w14:paraId="6F8500EA" w14:textId="77777777" w:rsidR="00902B33" w:rsidRPr="007F625E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5C80F569" w14:textId="77777777" w:rsidR="00902B33" w:rsidRPr="007F625E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7F625E">
                    <w:rPr>
                      <w:rFonts w:ascii="Consolas" w:eastAsia="Times New Roman" w:hAnsi="Consolas" w:cs="Times New Roman"/>
                      <w:color w:val="4FC1FF"/>
                      <w:sz w:val="21"/>
                      <w:szCs w:val="21"/>
                      <w:lang w:val="en-US" w:eastAsia="es-VE"/>
                    </w:rPr>
                    <w:t>PROJECT_APPS</w:t>
                  </w: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7F625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[</w:t>
                  </w:r>
                </w:p>
                <w:p w14:paraId="5A53A645" w14:textId="77777777" w:rsidR="00902B33" w:rsidRPr="007F625E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7F625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'apps.categories'</w:t>
                  </w: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561E78D6" w14:textId="77777777" w:rsidR="00902B33" w:rsidRPr="007F625E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]</w:t>
                  </w:r>
                </w:p>
                <w:p w14:paraId="6A0E866D" w14:textId="77777777" w:rsidR="00902B33" w:rsidRPr="007F625E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4A47F7E3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4FC1FF"/>
                      <w:sz w:val="21"/>
                      <w:szCs w:val="21"/>
                      <w:lang w:val="en-US" w:eastAsia="es-VE"/>
                    </w:rPr>
                    <w:t>THIRD_PARTY_APPS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02B3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[</w:t>
                  </w:r>
                </w:p>
                <w:p w14:paraId="45FD95B5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2C651D38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]</w:t>
                  </w:r>
                </w:p>
                <w:p w14:paraId="3E1EA65D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38E12064" w14:textId="77777777" w:rsidR="00902B33" w:rsidRPr="00902B33" w:rsidRDefault="00902B33" w:rsidP="00902B3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02B33">
                    <w:rPr>
                      <w:rFonts w:ascii="Consolas" w:eastAsia="Times New Roman" w:hAnsi="Consolas" w:cs="Times New Roman"/>
                      <w:color w:val="4FC1FF"/>
                      <w:sz w:val="21"/>
                      <w:szCs w:val="21"/>
                      <w:lang w:val="en-US" w:eastAsia="es-VE"/>
                    </w:rPr>
                    <w:t>INSTALLED_APPS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02B3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02B33">
                    <w:rPr>
                      <w:rFonts w:ascii="Consolas" w:eastAsia="Times New Roman" w:hAnsi="Consolas" w:cs="Times New Roman"/>
                      <w:color w:val="4FC1FF"/>
                      <w:sz w:val="21"/>
                      <w:szCs w:val="21"/>
                      <w:lang w:val="en-US" w:eastAsia="es-VE"/>
                    </w:rPr>
                    <w:t>DJANGO_APPS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02B3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+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02B33">
                    <w:rPr>
                      <w:rFonts w:ascii="Consolas" w:eastAsia="Times New Roman" w:hAnsi="Consolas" w:cs="Times New Roman"/>
                      <w:color w:val="4FC1FF"/>
                      <w:sz w:val="21"/>
                      <w:szCs w:val="21"/>
                      <w:lang w:val="en-US" w:eastAsia="es-VE"/>
                    </w:rPr>
                    <w:t>PROJECT_APPS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02B3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+</w:t>
                  </w:r>
                  <w:r w:rsidRPr="00902B3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02B33">
                    <w:rPr>
                      <w:rFonts w:ascii="Consolas" w:eastAsia="Times New Roman" w:hAnsi="Consolas" w:cs="Times New Roman"/>
                      <w:color w:val="4FC1FF"/>
                      <w:sz w:val="21"/>
                      <w:szCs w:val="21"/>
                      <w:lang w:val="en-US" w:eastAsia="es-VE"/>
                    </w:rPr>
                    <w:t>THIRD_PARTY_APPS</w:t>
                  </w:r>
                </w:p>
                <w:p w14:paraId="0469C5D2" w14:textId="77777777" w:rsidR="0020092E" w:rsidRPr="00145D45" w:rsidRDefault="0020092E" w:rsidP="0020092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68D6B558" w14:textId="77777777" w:rsidR="0020092E" w:rsidRPr="00145D45" w:rsidRDefault="0020092E" w:rsidP="0020092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]</w:t>
                  </w:r>
                </w:p>
                <w:p w14:paraId="0FF7E9AE" w14:textId="77777777" w:rsidR="0020092E" w:rsidRPr="00145D45" w:rsidRDefault="0020092E" w:rsidP="0020092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34CC8397" w14:textId="77777777" w:rsidR="0020092E" w:rsidRPr="00145D45" w:rsidRDefault="0020092E" w:rsidP="0020092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INSTALLED_APPS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DJANGO_APPS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+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PROJECT_APPS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+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THIRD_PARTY_APPS</w:t>
                  </w:r>
                </w:p>
                <w:p w14:paraId="24E1075B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  <w:bookmarkStart w:id="10" w:name="_Hlk135812875"/>
                </w:p>
                <w:p w14:paraId="67E3FD2E" w14:textId="77777777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</w:pPr>
                  <w:bookmarkStart w:id="11" w:name="_Hlk136938573"/>
                  <w:bookmarkStart w:id="12" w:name="_Hlk140581999"/>
                  <w:bookmarkEnd w:id="10"/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>✨</w:t>
                  </w:r>
                  <w:bookmarkEnd w:id="11"/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>Creamos nuestra primera app</w:t>
                  </w:r>
                  <w:bookmarkStart w:id="13" w:name="_Hlk137109243"/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categories</w:t>
                  </w:r>
                  <w:bookmarkEnd w:id="13"/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.</w:t>
                  </w:r>
                </w:p>
                <w:p w14:paraId="3074C6B9" w14:textId="77777777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bookmarkStart w:id="14" w:name="_Hlk136858506"/>
                  <w:bookmarkEnd w:id="12"/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Debido a que las aplicaciones no estarán en el mismo directorio manage.py, añadimos al código (..\)</w:t>
                  </w:r>
                </w:p>
                <w:p w14:paraId="0AF86819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….cd apps</w:t>
                  </w:r>
                </w:p>
                <w:p w14:paraId="76BE4618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bookmarkStart w:id="15" w:name="_Hlk136864466"/>
                </w:p>
                <w:p w14:paraId="7C93FDB4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(env)……\WEB_AV\apps&gt;</w:t>
                  </w:r>
                </w:p>
                <w:bookmarkEnd w:id="15"/>
                <w:p w14:paraId="5478CD50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96957B2" w14:textId="5DE24C93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</w:pPr>
                  <w:bookmarkStart w:id="16" w:name="_Hlk136864122"/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s-VE" w:eastAsia="es-VE"/>
                    </w:rPr>
                    <w:t xml:space="preserve">Python </w:t>
                  </w:r>
                  <w:bookmarkStart w:id="17" w:name="_Hlk136863933"/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..\</w:t>
                  </w:r>
                  <w:bookmarkEnd w:id="17"/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 xml:space="preserve">manage.py startapp </w:t>
                  </w:r>
                  <w:r w:rsidR="008107E0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categories</w:t>
                  </w:r>
                </w:p>
                <w:p w14:paraId="19561525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ind w:left="360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bookmarkStart w:id="18" w:name="_Hlk135329809"/>
                  <w:bookmarkEnd w:id="14"/>
                  <w:bookmarkEnd w:id="16"/>
                </w:p>
                <w:p w14:paraId="25840B25" w14:textId="3CCB4E30" w:rsidR="008107E0" w:rsidRPr="00145D45" w:rsidRDefault="008107E0" w:rsidP="008107E0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Esta es la estructura de archivos que se crea.</w:t>
                  </w:r>
                </w:p>
                <w:p w14:paraId="175F8E2F" w14:textId="74ADC255" w:rsidR="008107E0" w:rsidRPr="00145D45" w:rsidRDefault="008107E0" w:rsidP="008107E0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0626C0C9" wp14:editId="4AECACCB">
                        <wp:extent cx="2636520" cy="3208020"/>
                        <wp:effectExtent l="0" t="0" r="0" b="0"/>
                        <wp:docPr id="2129676703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36520" cy="3208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1E1921C" w14:textId="77777777" w:rsidR="00902B33" w:rsidRDefault="00902B33" w:rsidP="0068092C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</w:p>
                <w:p w14:paraId="26B5FC3E" w14:textId="77777777" w:rsidR="00902B33" w:rsidRDefault="00902B33" w:rsidP="0068092C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</w:p>
                <w:p w14:paraId="1675D8E0" w14:textId="36F60D5D" w:rsidR="0020092E" w:rsidRPr="00145D45" w:rsidRDefault="0020092E" w:rsidP="0068092C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lastRenderedPageBreak/>
                    <w:t>Modifica</w:t>
                  </w:r>
                  <w:r w:rsidR="00902B33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mos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el archivo </w:t>
                  </w:r>
                  <w:bookmarkStart w:id="19" w:name="_Hlk131691834"/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apps.py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bookmarkEnd w:id="19"/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de nuestras apps.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(name = '</w:t>
                  </w:r>
                  <w:r w:rsidR="008107E0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apps. categories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’)</w:t>
                  </w:r>
                </w:p>
                <w:p w14:paraId="420DD833" w14:textId="4B88D5C5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bookmarkStart w:id="20" w:name="_Hlk140576816"/>
                  <w:bookmarkStart w:id="21" w:name="_Hlk137109989"/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</w:t>
                  </w:r>
                  <w:bookmarkEnd w:id="20"/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apps\</w:t>
                  </w:r>
                  <w:r w:rsidR="008107E0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categories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\apps.py</w:t>
                  </w:r>
                </w:p>
                <w:p w14:paraId="282BF9AA" w14:textId="77777777" w:rsidR="0020092E" w:rsidRPr="00145D45" w:rsidRDefault="0020092E" w:rsidP="0020092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</w:pPr>
                </w:p>
                <w:p w14:paraId="0E968AF9" w14:textId="735CEBD0" w:rsidR="009576F0" w:rsidRPr="00145D45" w:rsidRDefault="009576F0" w:rsidP="009576F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django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145D45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apps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AppConfig</w:t>
                  </w:r>
                </w:p>
                <w:p w14:paraId="6681FA15" w14:textId="77777777" w:rsidR="00E40CBF" w:rsidRPr="00145D45" w:rsidRDefault="00E40CBF" w:rsidP="009576F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</w:pPr>
                </w:p>
                <w:p w14:paraId="793DB856" w14:textId="4111E4C4" w:rsidR="009576F0" w:rsidRPr="009576F0" w:rsidRDefault="009576F0" w:rsidP="009576F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9576F0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class</w:t>
                  </w:r>
                  <w:r w:rsidRPr="009576F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9576F0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CategoriesConfig</w:t>
                  </w:r>
                  <w:r w:rsidRPr="009576F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9576F0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AppConfig</w:t>
                  </w:r>
                  <w:r w:rsidRPr="009576F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4FD5A591" w14:textId="77777777" w:rsidR="009576F0" w:rsidRPr="009576F0" w:rsidRDefault="009576F0" w:rsidP="009576F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9576F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9576F0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default_auto_field</w:t>
                  </w:r>
                  <w:r w:rsidRPr="009576F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9576F0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9576F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9576F0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'django.db.models.BigAutoField'</w:t>
                  </w:r>
                </w:p>
                <w:p w14:paraId="523D7BEC" w14:textId="77777777" w:rsidR="009576F0" w:rsidRPr="009576F0" w:rsidRDefault="009576F0" w:rsidP="009576F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9576F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9576F0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s-VE" w:eastAsia="es-VE"/>
                    </w:rPr>
                    <w:t>name</w:t>
                  </w:r>
                  <w:r w:rsidRPr="009576F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 xml:space="preserve"> </w:t>
                  </w:r>
                  <w:r w:rsidRPr="009576F0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s-VE" w:eastAsia="es-VE"/>
                    </w:rPr>
                    <w:t>=</w:t>
                  </w:r>
                  <w:r w:rsidRPr="009576F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 xml:space="preserve"> </w:t>
                  </w:r>
                  <w:r w:rsidRPr="009576F0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s-VE" w:eastAsia="es-VE"/>
                    </w:rPr>
                    <w:t>'apps.categories'</w:t>
                  </w:r>
                </w:p>
                <w:bookmarkEnd w:id="18"/>
                <w:bookmarkEnd w:id="21"/>
                <w:p w14:paraId="6F14AA94" w14:textId="77777777" w:rsidR="00902B33" w:rsidRDefault="00902B33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</w:p>
                <w:p w14:paraId="5C6BA8ED" w14:textId="343874BF" w:rsidR="0020092E" w:rsidRPr="00902B33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</w:t>
                  </w:r>
                  <w:r w:rsidR="00902B33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las siguientes funciones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en el archivo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views.py</w:t>
                  </w:r>
                  <w:r w:rsidR="0034122D"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.</w:t>
                  </w:r>
                  <w:r w:rsidR="00902B33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902B33" w:rsidRPr="00902B33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Con la finalidad de hacer nuestras primeras pruebas</w:t>
                  </w:r>
                  <w:r w:rsidR="00902B33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.</w:t>
                  </w:r>
                </w:p>
                <w:p w14:paraId="293C7E71" w14:textId="00A7E3FF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(env)……\WEB_AV\apps\</w:t>
                  </w:r>
                  <w:r w:rsidR="007F68AA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categories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\views.py</w:t>
                  </w:r>
                </w:p>
                <w:p w14:paraId="10CB6F93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54383789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django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shortcuts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render</w:t>
                  </w:r>
                </w:p>
                <w:p w14:paraId="0BB75F62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django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</w:p>
                <w:p w14:paraId="14D2F990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7CBCBD4F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home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request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6FB78226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'Inicio'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6E08CEC8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62F1CCE9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about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(</w:t>
                  </w:r>
                  <w:r w:rsidRPr="0076153B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request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714EE307" w14:textId="77777777" w:rsidR="0076153B" w:rsidRPr="007F625E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7F625E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F625E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F625E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'Quienes Somos!'</w:t>
                  </w: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7A688252" w14:textId="77777777" w:rsidR="0076153B" w:rsidRPr="007F625E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165C6A85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category_list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(</w:t>
                  </w:r>
                  <w:r w:rsidRPr="0076153B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request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726F24FD" w14:textId="77777777" w:rsid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'Categoria Listar'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649A4895" w14:textId="77777777" w:rsidR="007F625E" w:rsidRDefault="007F625E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290F5F54" w14:textId="74660A8F" w:rsidR="007F625E" w:rsidRPr="0076153B" w:rsidRDefault="007F625E" w:rsidP="007F625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category_</w:t>
                  </w:r>
                  <w:r w:rsidR="000646BE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create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(</w:t>
                  </w:r>
                  <w:r w:rsidRPr="0076153B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request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4DC8D9F4" w14:textId="74361651" w:rsidR="007F625E" w:rsidRPr="0076153B" w:rsidRDefault="007F625E" w:rsidP="007F625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 xml:space="preserve">'Categoria </w:t>
                  </w:r>
                  <w:r w:rsidR="000646BE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Crear</w:t>
                  </w:r>
                  <w:r w:rsidRPr="0076153B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4DE32664" w14:textId="77777777" w:rsidR="007F625E" w:rsidRPr="0076153B" w:rsidRDefault="007F625E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4C6024A9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product_list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request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1F6B498E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'Producto Listar'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71F17E1C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587FFAD8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product_read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request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40C72848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'Producto Detalle'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336116A4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2EAE6C2B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product_create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request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7478783F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'Producto Crear'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4CAA05CB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31AD0ECB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product_update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request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571D579D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76153B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'Producto Editar'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1BB70205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56D54771" w14:textId="77777777" w:rsidR="0076153B" w:rsidRPr="0076153B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6153B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product_delete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6153B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request</w:t>
                  </w: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4F229AC8" w14:textId="77777777" w:rsidR="0076153B" w:rsidRPr="007F625E" w:rsidRDefault="0076153B" w:rsidP="0076153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76153B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7F625E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7F625E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HttpResponse</w:t>
                  </w: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7F625E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'Producto Eliminar'</w:t>
                  </w:r>
                  <w:r w:rsidRPr="007F625E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32D8C033" w14:textId="77777777" w:rsidR="00E40CBF" w:rsidRPr="007F625E" w:rsidRDefault="00E40CBF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</w:p>
                <w:p w14:paraId="5792B417" w14:textId="77777777" w:rsidR="00902B33" w:rsidRPr="007F625E" w:rsidRDefault="00902B33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</w:p>
                <w:p w14:paraId="3B469E36" w14:textId="77777777" w:rsidR="00902B33" w:rsidRPr="007F625E" w:rsidRDefault="00902B33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</w:p>
                <w:p w14:paraId="5786C0A7" w14:textId="2D5F0F3F" w:rsidR="0020092E" w:rsidRPr="00145D45" w:rsidRDefault="0020092E" w:rsidP="0020092E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 xml:space="preserve">✨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 xml:space="preserve">Creamos archivo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 xml:space="preserve">urls.py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 xml:space="preserve">en </w:t>
                  </w:r>
                  <w:r w:rsidR="007772B7"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categories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.</w:t>
                  </w:r>
                </w:p>
                <w:p w14:paraId="6799A4B3" w14:textId="77777777" w:rsidR="0020092E" w:rsidRPr="00145D45" w:rsidRDefault="0020092E" w:rsidP="0068092C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Para re direccionar las funciones de nuestra vista creamos la estructura.</w:t>
                  </w:r>
                </w:p>
                <w:p w14:paraId="0C5065A9" w14:textId="35845ABB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bookmarkStart w:id="22" w:name="_Hlk140577159"/>
                  <w:bookmarkStart w:id="23" w:name="_Hlk137111845"/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</w:t>
                  </w:r>
                  <w:bookmarkEnd w:id="22"/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\apps\</w:t>
                  </w:r>
                  <w:r w:rsidR="007772B7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categories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\urls.py</w:t>
                  </w:r>
                </w:p>
                <w:p w14:paraId="0358B6D3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44E4DE91" w14:textId="77777777" w:rsidR="00B75C65" w:rsidRPr="00B75C65" w:rsidRDefault="00B75C65" w:rsidP="00B75C65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B75C65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B75C6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B75C65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django</w:t>
                  </w:r>
                  <w:r w:rsidRPr="00B75C6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B75C65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urls</w:t>
                  </w:r>
                  <w:r w:rsidRPr="00B75C6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B75C65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B75C6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B75C65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path</w:t>
                  </w:r>
                </w:p>
                <w:p w14:paraId="1B3B4A67" w14:textId="77777777" w:rsidR="00B75C65" w:rsidRPr="00B75C65" w:rsidRDefault="00B75C65" w:rsidP="00B75C65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B75C65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B75C6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. </w:t>
                  </w:r>
                  <w:r w:rsidRPr="00B75C65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B75C6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B75C65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views</w:t>
                  </w:r>
                </w:p>
                <w:p w14:paraId="4CA21035" w14:textId="77777777" w:rsidR="00B75C65" w:rsidRPr="00B75C65" w:rsidRDefault="00B75C65" w:rsidP="00B75C65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1238FCE5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django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urls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</w:p>
                <w:p w14:paraId="2F4AA799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. </w:t>
                  </w:r>
                  <w:r w:rsidRPr="000646BE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</w:p>
                <w:p w14:paraId="5E0C5A38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1AEDF4AE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urlpatterns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[</w:t>
                  </w:r>
                </w:p>
                <w:p w14:paraId="35D084FD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home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'home'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),</w:t>
                  </w:r>
                </w:p>
                <w:p w14:paraId="1B8AA638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'about/'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about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'about'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),</w:t>
                  </w:r>
                </w:p>
                <w:p w14:paraId="311770AF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'category_list/'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category_list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'category_list'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),    </w:t>
                  </w:r>
                </w:p>
                <w:p w14:paraId="6B4AC835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'category_create/'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category_create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'category_create'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),</w:t>
                  </w:r>
                </w:p>
                <w:p w14:paraId="2EEF82E7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'product_list/'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product_list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'product_list'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),    </w:t>
                  </w:r>
                </w:p>
                <w:p w14:paraId="357DB641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'product_create/'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product_create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'product_create'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),</w:t>
                  </w:r>
                </w:p>
                <w:p w14:paraId="32C5A964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'product_read/&lt;id&gt;/'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product_read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'product_read'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),   </w:t>
                  </w:r>
                </w:p>
                <w:p w14:paraId="640029A2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'product_update/&lt;id&gt;/'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product_update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'product_update'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),</w:t>
                  </w:r>
                </w:p>
                <w:p w14:paraId="754A108D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'product_delete/&lt;id&gt;/'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views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0646BE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product_delete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0646BE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0646BE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0646BE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'product_delete'</w:t>
                  </w: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),</w:t>
                  </w:r>
                </w:p>
                <w:p w14:paraId="3569F639" w14:textId="77777777" w:rsidR="000646BE" w:rsidRPr="000646BE" w:rsidRDefault="000646BE" w:rsidP="000646B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0646BE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]</w:t>
                  </w:r>
                </w:p>
                <w:bookmarkEnd w:id="23"/>
                <w:p w14:paraId="07D1A3DD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</w:pPr>
                </w:p>
                <w:p w14:paraId="1088120E" w14:textId="0E1303ED" w:rsidR="0020092E" w:rsidRPr="00145D45" w:rsidRDefault="0020092E" w:rsidP="0068092C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Dentro del archiv</w:t>
                  </w:r>
                  <w:r w:rsidR="008633CB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o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A409D0"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urls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.py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que está en </w:t>
                  </w:r>
                  <w:r w:rsidR="00A43397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el proyecto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core,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A409D0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direccionamos las urls de nuestra app categories.</w:t>
                  </w:r>
                </w:p>
                <w:p w14:paraId="4F29627A" w14:textId="01EF841F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(env)……\WEB_AV\core\</w:t>
                  </w:r>
                  <w:r w:rsidR="00A409D0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urls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.py</w:t>
                  </w:r>
                </w:p>
                <w:p w14:paraId="01B3AF6D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61C201E" w14:textId="77777777" w:rsidR="00A409D0" w:rsidRPr="00A409D0" w:rsidRDefault="00A409D0" w:rsidP="00A409D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A409D0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09D0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django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A409D0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contrib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09D0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09D0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admin</w:t>
                  </w:r>
                </w:p>
                <w:p w14:paraId="7008FC08" w14:textId="77777777" w:rsidR="00A409D0" w:rsidRPr="00A409D0" w:rsidRDefault="00A409D0" w:rsidP="00A409D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A409D0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09D0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django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A409D0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urls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09D0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09D0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path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, </w:t>
                  </w:r>
                  <w:r w:rsidRPr="00A409D0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include</w:t>
                  </w:r>
                </w:p>
                <w:p w14:paraId="485B27B4" w14:textId="77777777" w:rsidR="0079418A" w:rsidRPr="00145D45" w:rsidRDefault="0079418A" w:rsidP="00A409D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</w:pPr>
                </w:p>
                <w:p w14:paraId="26A0959C" w14:textId="4D90D57E" w:rsidR="00A409D0" w:rsidRPr="00A409D0" w:rsidRDefault="00A409D0" w:rsidP="00A409D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A409D0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urlpatterns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09D0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[</w:t>
                  </w:r>
                </w:p>
                <w:p w14:paraId="799847F4" w14:textId="77777777" w:rsidR="00A409D0" w:rsidRPr="00A409D0" w:rsidRDefault="00A409D0" w:rsidP="00A409D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A409D0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path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A409D0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'admin/'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, </w:t>
                  </w:r>
                  <w:r w:rsidRPr="00A409D0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admin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A409D0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site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A409D0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urls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),</w:t>
                  </w:r>
                </w:p>
                <w:p w14:paraId="620D4404" w14:textId="77777777" w:rsidR="00A409D0" w:rsidRPr="00A409D0" w:rsidRDefault="00A409D0" w:rsidP="00A409D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A409D0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path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A409D0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'categories/'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, </w:t>
                  </w:r>
                  <w:r w:rsidRPr="00A409D0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include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A409D0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'apps.categories.urls'</w:t>
                  </w: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)),</w:t>
                  </w:r>
                </w:p>
                <w:p w14:paraId="31F72858" w14:textId="77777777" w:rsidR="00A409D0" w:rsidRPr="00A409D0" w:rsidRDefault="00A409D0" w:rsidP="00A409D0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A409D0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>]</w:t>
                  </w:r>
                </w:p>
                <w:p w14:paraId="5C23930E" w14:textId="77777777" w:rsidR="001F4D8E" w:rsidRPr="00145D45" w:rsidRDefault="001F4D8E" w:rsidP="0020092E">
                  <w:pPr>
                    <w:shd w:val="clear" w:color="auto" w:fill="FFFFFF"/>
                    <w:spacing w:after="100" w:afterAutospacing="1"/>
                    <w:ind w:left="360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</w:p>
                <w:p w14:paraId="6655D14C" w14:textId="218210B8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 xml:space="preserve">✨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 xml:space="preserve">Hacemos las </w:t>
                  </w:r>
                  <w:r w:rsidR="00A71729"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>p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>ruebas de las urls que creamos.</w:t>
                  </w:r>
                </w:p>
                <w:p w14:paraId="054B4C3F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 xml:space="preserve">(env)……\ WEB_AV&gt; </w:t>
                  </w:r>
                </w:p>
                <w:p w14:paraId="34B8B520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2D0954DB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n-US" w:eastAsia="es-VE"/>
                    </w:rPr>
                    <w:t>python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 xml:space="preserve"> manage.py runserver</w:t>
                  </w:r>
                </w:p>
                <w:p w14:paraId="6870E1BC" w14:textId="77777777" w:rsidR="0079418A" w:rsidRPr="00145D45" w:rsidRDefault="0079418A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3A49CA59" w14:textId="77777777" w:rsidR="00EB0409" w:rsidRPr="007F625E" w:rsidRDefault="00EB0409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4C04A56E" w14:textId="77777777" w:rsidR="00EB0409" w:rsidRPr="007F625E" w:rsidRDefault="00EB0409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2E01A701" w14:textId="3BE49A6A" w:rsidR="0020092E" w:rsidRPr="00145D45" w:rsidRDefault="001F4D8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http://127.0.0.1:8000/</w:t>
                  </w:r>
                </w:p>
                <w:p w14:paraId="1E81918C" w14:textId="53C60C6B" w:rsidR="001F4D8E" w:rsidRPr="00145D45" w:rsidRDefault="001F4D8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504781E3" wp14:editId="23BE3A0F">
                        <wp:extent cx="5760720" cy="1922780"/>
                        <wp:effectExtent l="0" t="0" r="0" b="1270"/>
                        <wp:docPr id="1076384682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1922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4FEE1E" w14:textId="77777777" w:rsidR="00A71729" w:rsidRPr="00145D45" w:rsidRDefault="00A71729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23DFBBBA" w14:textId="78693DD5" w:rsidR="00A71729" w:rsidRPr="00145D45" w:rsidRDefault="00A71729" w:rsidP="00A71729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url:</w:t>
                  </w:r>
                  <w:r w:rsidRPr="00145D45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http://127.0.0.1:8000/categories</w:t>
                  </w:r>
                </w:p>
                <w:p w14:paraId="26626A4C" w14:textId="3E3FC973" w:rsidR="00A71729" w:rsidRPr="00145D45" w:rsidRDefault="00A71729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273D28C8" wp14:editId="1F19DCFE">
                        <wp:extent cx="5760720" cy="424815"/>
                        <wp:effectExtent l="0" t="0" r="0" b="0"/>
                        <wp:docPr id="70547826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4248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709447" w14:textId="2894B2B6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url</w:t>
                  </w:r>
                  <w:r w:rsidR="001F4D8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:</w:t>
                  </w:r>
                  <w:r w:rsidR="00A71729" w:rsidRPr="00145D45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  <w:r w:rsidR="00A71729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http://127.0.0.1:8000/categories/about/</w:t>
                  </w:r>
                </w:p>
                <w:p w14:paraId="42E25075" w14:textId="66C14A29" w:rsidR="001F4D8E" w:rsidRPr="00145D45" w:rsidRDefault="00A71729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0D7CA5F0" wp14:editId="523217A1">
                        <wp:extent cx="5760720" cy="438150"/>
                        <wp:effectExtent l="0" t="0" r="0" b="0"/>
                        <wp:docPr id="329594424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438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F52323" w14:textId="204C344C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url</w:t>
                  </w:r>
                  <w:r w:rsidR="00A71729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: http://127.0.0.1:8000/categories/product_list/</w:t>
                  </w:r>
                </w:p>
                <w:p w14:paraId="73839838" w14:textId="1481960A" w:rsidR="00A71729" w:rsidRPr="00145D45" w:rsidRDefault="00A71729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2195AFD8" wp14:editId="7F0C435F">
                        <wp:extent cx="5760720" cy="434975"/>
                        <wp:effectExtent l="0" t="0" r="0" b="3175"/>
                        <wp:docPr id="818297547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434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51CA28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 xml:space="preserve">✨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>Configuramos los archivos estáticos:</w:t>
                  </w:r>
                </w:p>
                <w:p w14:paraId="48C55592" w14:textId="57642393" w:rsidR="0020092E" w:rsidRPr="00145D45" w:rsidRDefault="0020092E" w:rsidP="003B6CB4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Dentro del archive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setting.py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A43397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de nuestro proyecto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core,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A43397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debajo de STATIC_URL</w:t>
                  </w:r>
                  <w:r w:rsidR="00A43397"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</w:t>
                  </w:r>
                  <w:r w:rsidR="00A43397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el siguiente código.</w:t>
                  </w:r>
                </w:p>
                <w:p w14:paraId="5570913D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(env)……\WEB_AV\core\setting.py</w:t>
                  </w:r>
                </w:p>
                <w:p w14:paraId="5A80AAC6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A8A5F11" w14:textId="77777777" w:rsidR="00A43397" w:rsidRPr="00A43397" w:rsidRDefault="00A43397" w:rsidP="00A4339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A43397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STATIC_URL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'static/'</w:t>
                  </w:r>
                </w:p>
                <w:p w14:paraId="696DF2D4" w14:textId="77777777" w:rsidR="00A43397" w:rsidRPr="00A43397" w:rsidRDefault="00A43397" w:rsidP="00A4339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3A099F2F" w14:textId="77777777" w:rsidR="00A43397" w:rsidRPr="00A43397" w:rsidRDefault="00A43397" w:rsidP="00A4339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A43397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MEDIA_URL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'/img/'</w:t>
                  </w:r>
                </w:p>
                <w:p w14:paraId="1E2CA4B2" w14:textId="77777777" w:rsidR="00A43397" w:rsidRPr="00A43397" w:rsidRDefault="00A43397" w:rsidP="00A4339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A43397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MEDIA_ROOT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BASE_DIR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/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'static/'</w:t>
                  </w:r>
                </w:p>
                <w:p w14:paraId="31B6F33E" w14:textId="77777777" w:rsidR="00A43397" w:rsidRPr="00A43397" w:rsidRDefault="00A43397" w:rsidP="00A4339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A43397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STATICFILES_DIRS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[ </w:t>
                  </w:r>
                  <w:r w:rsidRPr="00A43397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n-US" w:eastAsia="es-VE"/>
                    </w:rPr>
                    <w:t>BASE_DIR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/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A43397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'static'</w:t>
                  </w:r>
                  <w:r w:rsidRPr="00A43397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]</w:t>
                  </w:r>
                </w:p>
                <w:p w14:paraId="73157AC8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</w:p>
                <w:p w14:paraId="08E4ECC4" w14:textId="77777777" w:rsidR="00EB0409" w:rsidRPr="007F625E" w:rsidRDefault="00EB0409" w:rsidP="0020092E">
                  <w:pPr>
                    <w:shd w:val="clear" w:color="auto" w:fill="FFFFFF"/>
                    <w:spacing w:after="100" w:afterAutospacing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</w:p>
                <w:p w14:paraId="4D285772" w14:textId="77777777" w:rsidR="00EB0409" w:rsidRPr="007F625E" w:rsidRDefault="00EB0409" w:rsidP="0020092E">
                  <w:pPr>
                    <w:shd w:val="clear" w:color="auto" w:fill="FFFFFF"/>
                    <w:spacing w:after="100" w:afterAutospacing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</w:p>
                <w:p w14:paraId="1A142DA4" w14:textId="515BE335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 xml:space="preserve">✨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>Creamos los modelos.</w:t>
                  </w:r>
                </w:p>
                <w:p w14:paraId="13279E1C" w14:textId="47B5A930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Crearemos dos clases Category: </w:t>
                  </w:r>
                  <w:r w:rsidR="00EB0409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Con el nombre del País y P</w:t>
                  </w:r>
                  <w:r w:rsidR="00A43397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o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duct</w:t>
                  </w:r>
                  <w:r w:rsidR="00A43397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: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donde estarán cada uno d</w:t>
                  </w:r>
                  <w:r w:rsidR="00EB0409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e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los </w:t>
                  </w:r>
                  <w:r w:rsidR="00A43397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productos que desarrollemos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, incluye un FK que lo asocia a </w:t>
                  </w:r>
                  <w:r w:rsidR="00A43397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Category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. </w:t>
                  </w:r>
                </w:p>
                <w:p w14:paraId="71E94E1E" w14:textId="2A5AFACE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En </w:t>
                  </w:r>
                  <w:r w:rsidR="00A43397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nuestra app categories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en el archivo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models.py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agregamos </w:t>
                  </w:r>
                  <w:r w:rsidR="00CA4709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nuestras clases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.</w:t>
                  </w:r>
                </w:p>
                <w:p w14:paraId="1E66CCB6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(env)……\WEB_AV\apps\destinations\models.py</w:t>
                  </w:r>
                </w:p>
                <w:p w14:paraId="68C826AD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BB282E2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django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db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</w:p>
                <w:p w14:paraId="4A53F5E9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</w:p>
                <w:p w14:paraId="120DD55F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class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Category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37BF5C4D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name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CharField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max_length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B5CEA8"/>
                      <w:sz w:val="22"/>
                      <w:szCs w:val="22"/>
                      <w:lang w:val="en-US" w:eastAsia="es-VE"/>
                    </w:rPr>
                    <w:t>150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43216202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CA4709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class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Meta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:</w:t>
                  </w:r>
                </w:p>
                <w:p w14:paraId="72B9C728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   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ordering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[</w:t>
                  </w:r>
                  <w:r w:rsidRPr="00CA4709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'name'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]</w:t>
                  </w:r>
                </w:p>
                <w:p w14:paraId="5C1A40F7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   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verbose_name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(</w:t>
                  </w:r>
                  <w:r w:rsidRPr="00CA4709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"Category"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763B323F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   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verbose_name_plural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(</w:t>
                  </w:r>
                  <w:r w:rsidRPr="00CA4709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"Categories"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    </w:t>
                  </w:r>
                </w:p>
                <w:p w14:paraId="1CEBB87B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CA4709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__str__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self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1A111729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    </w:t>
                  </w:r>
                  <w:r w:rsidRPr="00CA4709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return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self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name</w:t>
                  </w:r>
                </w:p>
                <w:p w14:paraId="1CB23685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    </w:t>
                  </w:r>
                </w:p>
                <w:p w14:paraId="7BE24FC0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class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Product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341A64DF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title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CharField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max_length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B5CEA8"/>
                      <w:sz w:val="22"/>
                      <w:szCs w:val="22"/>
                      <w:lang w:val="en-US" w:eastAsia="es-VE"/>
                    </w:rPr>
                    <w:t>150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739C9D0B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content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TextField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max_length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B5CEA8"/>
                      <w:sz w:val="22"/>
                      <w:szCs w:val="22"/>
                      <w:lang w:val="en-US" w:eastAsia="es-VE"/>
                    </w:rPr>
                    <w:t>2000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,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blank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True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5A41ADA0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category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ForeignKey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Category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,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on_delete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CASCADE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)   </w:t>
                  </w:r>
                </w:p>
                <w:p w14:paraId="24AEAC11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image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ImageField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blank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True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,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upload_to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'img/'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5C0BD2F4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</w:p>
                <w:p w14:paraId="4CA8BF1E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CA4709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class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Meta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:</w:t>
                  </w:r>
                </w:p>
                <w:p w14:paraId="00B8D1FF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   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ordering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n-US" w:eastAsia="es-VE"/>
                    </w:rPr>
                    <w:t>=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[</w:t>
                  </w:r>
                  <w:r w:rsidRPr="00CA4709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n-US" w:eastAsia="es-VE"/>
                    </w:rPr>
                    <w:t>"-title"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]</w:t>
                  </w:r>
                </w:p>
                <w:p w14:paraId="7C2E56CB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</w:t>
                  </w:r>
                  <w:r w:rsidRPr="00CA4709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def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__str__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self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):</w:t>
                  </w:r>
                </w:p>
                <w:p w14:paraId="18C4A5FB" w14:textId="77777777" w:rsidR="00CA4709" w:rsidRPr="00CA4709" w:rsidRDefault="00CA4709" w:rsidP="00CA4709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        </w:t>
                  </w:r>
                  <w:r w:rsidRPr="00CA4709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s-VE" w:eastAsia="es-VE"/>
                    </w:rPr>
                    <w:t>return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 xml:space="preserve"> 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s-VE" w:eastAsia="es-VE"/>
                    </w:rPr>
                    <w:t>self</w:t>
                  </w:r>
                  <w:r w:rsidRPr="00CA4709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>.</w:t>
                  </w:r>
                  <w:r w:rsidRPr="00CA4709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s-VE" w:eastAsia="es-VE"/>
                    </w:rPr>
                    <w:t>title</w:t>
                  </w:r>
                </w:p>
                <w:p w14:paraId="0F1E8932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ind w:left="360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</w:p>
                <w:p w14:paraId="2181FAC3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 xml:space="preserve">✨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>Generamos las migraciones</w:t>
                  </w:r>
                </w:p>
                <w:p w14:paraId="127DDC24" w14:textId="1039CB50" w:rsidR="0020092E" w:rsidRPr="00145D45" w:rsidRDefault="0020092E" w:rsidP="000A13AD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Ahora ejecutamos este comando para generar un script de migraciones para la aplicación </w:t>
                  </w:r>
                  <w:r w:rsidR="00CA4709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categories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. Esto generará el script 0001_initial.py dentro de las carpetas de las apps /migrations para todos los modelos que he definido en /models.py. No s</w:t>
                  </w:r>
                  <w:r w:rsidR="00CA4709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e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debe realizar cambios en este script.</w:t>
                  </w:r>
                </w:p>
                <w:p w14:paraId="017307A1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 xml:space="preserve">(env)……\WEB_AV&gt; </w:t>
                  </w:r>
                </w:p>
                <w:p w14:paraId="34F867F5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8B8EBE3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n-US" w:eastAsia="es-VE"/>
                    </w:rPr>
                    <w:t>python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 xml:space="preserve"> manage.py makemigrations</w:t>
                  </w:r>
                </w:p>
                <w:p w14:paraId="293E2631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s-VE" w:eastAsia="es-VE"/>
                    </w:rPr>
                    <w:t>python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 xml:space="preserve"> manage.py migrate</w:t>
                  </w:r>
                </w:p>
                <w:p w14:paraId="504BE2F1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ind w:left="360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</w:p>
                <w:p w14:paraId="6CB30D9C" w14:textId="77777777" w:rsidR="00EB0409" w:rsidRDefault="00EB0409" w:rsidP="000A13AD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</w:p>
                <w:p w14:paraId="186C285D" w14:textId="77777777" w:rsidR="00EB0409" w:rsidRDefault="00EB0409" w:rsidP="000A13AD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</w:p>
                <w:p w14:paraId="0020C3FA" w14:textId="2C1E1082" w:rsidR="00527F85" w:rsidRPr="00145D45" w:rsidRDefault="00527F85" w:rsidP="000A13AD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Nos debe arrojar el siguiente resultado por pantalla.</w:t>
                  </w:r>
                </w:p>
                <w:p w14:paraId="31F6380C" w14:textId="77725BD2" w:rsidR="00527F85" w:rsidRPr="00145D45" w:rsidRDefault="00527F85" w:rsidP="000A13AD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111689F8" wp14:editId="0DAE6C03">
                        <wp:extent cx="5760720" cy="5022850"/>
                        <wp:effectExtent l="0" t="0" r="0" b="6350"/>
                        <wp:docPr id="197125934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5022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A4E19C9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s-VE" w:eastAsia="es-VE"/>
                    </w:rPr>
                    <w:t xml:space="preserve">✨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  <w:t>Creamos ‘superuser’ en Administrador de Django</w:t>
                  </w:r>
                </w:p>
                <w:p w14:paraId="713FEC83" w14:textId="3EEC30B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Creamos un super usuario con el siguiente comando:</w:t>
                  </w:r>
                </w:p>
                <w:p w14:paraId="3C615C25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bookmarkStart w:id="24" w:name="_Hlk131765273"/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 xml:space="preserve">(env)……\WEB_AV&gt; </w:t>
                  </w:r>
                </w:p>
                <w:bookmarkEnd w:id="24"/>
                <w:p w14:paraId="7E18C956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17F0D68A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FFF00"/>
                      <w:spacing w:val="-5"/>
                      <w:sz w:val="22"/>
                      <w:szCs w:val="22"/>
                      <w:lang w:val="en-US" w:eastAsia="es-VE"/>
                    </w:rPr>
                    <w:t xml:space="preserve">python 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manage.py createsuperuser</w:t>
                  </w:r>
                </w:p>
                <w:p w14:paraId="0D632E00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30E85C84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Username: admin</w:t>
                  </w:r>
                </w:p>
                <w:p w14:paraId="5D31F55D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Email address: admin@gmail.com</w:t>
                  </w:r>
                </w:p>
                <w:p w14:paraId="609EE094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Password: admin123</w:t>
                  </w:r>
                </w:p>
                <w:p w14:paraId="4A1A67E7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</w:p>
                <w:p w14:paraId="7210F676" w14:textId="30E1CFF2" w:rsidR="0020092E" w:rsidRPr="00EB0409" w:rsidRDefault="0020092E" w:rsidP="000A13AD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Modificamos el archivo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admin.py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en la </w:t>
                  </w:r>
                  <w:r w:rsidR="00B10EDF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app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B10EDF"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c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at</w:t>
                  </w:r>
                  <w:r w:rsidR="00B10EDF"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egories</w:t>
                  </w:r>
                  <w:r w:rsidR="00EB0409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. </w:t>
                  </w:r>
                  <w:r w:rsidR="00EB0409" w:rsidRPr="00EB0409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La documentación la podemos ver en este enlace: https://docs.djangoproject.com/en/4.2/ref/contrib/admin/</w:t>
                  </w:r>
                </w:p>
                <w:p w14:paraId="0FCBFC24" w14:textId="2ECBC594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lastRenderedPageBreak/>
                    <w:t>(env)……\WEB_AV\apps\</w:t>
                  </w:r>
                  <w:r w:rsidR="00B10EDF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categories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\admin.py</w:t>
                  </w:r>
                </w:p>
                <w:p w14:paraId="1F949A84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4AB32A0" w14:textId="77777777" w:rsidR="000A13AD" w:rsidRPr="000A13AD" w:rsidRDefault="000A13AD" w:rsidP="000A13AD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0A13AD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django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contrib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0A13AD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admin</w:t>
                  </w:r>
                </w:p>
                <w:p w14:paraId="26C1EBE8" w14:textId="77777777" w:rsidR="000A13AD" w:rsidRPr="000A13AD" w:rsidRDefault="000A13AD" w:rsidP="000A13AD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0A13AD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from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.</w:t>
                  </w: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models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0A13AD">
                    <w:rPr>
                      <w:rFonts w:ascii="Consolas" w:eastAsia="Times New Roman" w:hAnsi="Consolas" w:cs="Times New Roman"/>
                      <w:color w:val="C586C0"/>
                      <w:sz w:val="22"/>
                      <w:szCs w:val="22"/>
                      <w:lang w:val="en-US" w:eastAsia="es-VE"/>
                    </w:rPr>
                    <w:t>import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Category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 xml:space="preserve">, </w:t>
                  </w: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Product</w:t>
                  </w:r>
                </w:p>
                <w:p w14:paraId="6732AC36" w14:textId="77777777" w:rsidR="00453228" w:rsidRPr="00145D45" w:rsidRDefault="00453228" w:rsidP="000A13AD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</w:pPr>
                </w:p>
                <w:p w14:paraId="7AA39F28" w14:textId="5D5D8135" w:rsidR="000A13AD" w:rsidRPr="000A13AD" w:rsidRDefault="000A13AD" w:rsidP="000A13AD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admin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0A13AD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site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0A13AD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register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Category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721DA88E" w14:textId="77777777" w:rsidR="000A13AD" w:rsidRPr="000A13AD" w:rsidRDefault="000A13AD" w:rsidP="000A13AD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</w:pP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admin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0A13AD">
                    <w:rPr>
                      <w:rFonts w:ascii="Consolas" w:eastAsia="Times New Roman" w:hAnsi="Consolas" w:cs="Times New Roman"/>
                      <w:color w:val="9CDCFE"/>
                      <w:sz w:val="22"/>
                      <w:szCs w:val="22"/>
                      <w:lang w:val="en-US" w:eastAsia="es-VE"/>
                    </w:rPr>
                    <w:t>site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.</w:t>
                  </w:r>
                  <w:r w:rsidRPr="000A13AD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n-US" w:eastAsia="es-VE"/>
                    </w:rPr>
                    <w:t>register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(</w:t>
                  </w:r>
                  <w:r w:rsidRPr="000A13AD">
                    <w:rPr>
                      <w:rFonts w:ascii="Consolas" w:eastAsia="Times New Roman" w:hAnsi="Consolas" w:cs="Times New Roman"/>
                      <w:color w:val="4EC9B0"/>
                      <w:sz w:val="22"/>
                      <w:szCs w:val="22"/>
                      <w:lang w:val="en-US" w:eastAsia="es-VE"/>
                    </w:rPr>
                    <w:t>Product</w:t>
                  </w:r>
                  <w:r w:rsidRPr="000A13AD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n-US" w:eastAsia="es-VE"/>
                    </w:rPr>
                    <w:t>)</w:t>
                  </w:r>
                </w:p>
                <w:p w14:paraId="30A6355D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6946BDED" w14:textId="7D6A84E4" w:rsidR="009F1BFE" w:rsidRPr="00145D45" w:rsidRDefault="009F1BF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Iniciar sesión en nuestro administrador de Django.</w:t>
                  </w:r>
                </w:p>
                <w:p w14:paraId="78FE0222" w14:textId="55F6980B" w:rsidR="00DD2F62" w:rsidRPr="00145D45" w:rsidRDefault="00DD2F62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1620C571" wp14:editId="1E705196">
                        <wp:extent cx="5760720" cy="2146300"/>
                        <wp:effectExtent l="0" t="0" r="0" b="6350"/>
                        <wp:docPr id="905186051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214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CA1EF5" w14:textId="23B0F4CB" w:rsidR="00DD2F62" w:rsidRPr="00145D45" w:rsidRDefault="00DD2F62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 xml:space="preserve">Dentro de categories agregamos 6 </w:t>
                  </w:r>
                  <w:r w:rsidR="00C80DB2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Países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:</w:t>
                  </w:r>
                </w:p>
                <w:p w14:paraId="5B8E11AA" w14:textId="2525EEFA" w:rsidR="00DD2F62" w:rsidRPr="00145D45" w:rsidRDefault="00DD2F62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433CAA46" wp14:editId="38C62929">
                        <wp:extent cx="5760720" cy="2442210"/>
                        <wp:effectExtent l="0" t="0" r="0" b="0"/>
                        <wp:docPr id="1123273522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2442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6153C4" w14:textId="4804E9F5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bookmarkStart w:id="25" w:name="_Hlk140579695"/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 xml:space="preserve">✨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>Creamos archivo</w:t>
                  </w:r>
                  <w:r w:rsidR="00941693"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>s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  <w:t xml:space="preserve"> .html</w:t>
                  </w:r>
                </w:p>
                <w:p w14:paraId="78D776E4" w14:textId="56124F05" w:rsidR="0020092E" w:rsidRPr="00145D45" w:rsidRDefault="00630FE1" w:rsidP="00941693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Creamos una carpeta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templates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dentro de apps</w:t>
                  </w:r>
                  <w:r w:rsidR="00941693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. 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Dentro de </w:t>
                  </w:r>
                  <w:r w:rsidR="0020092E"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templates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creamos </w:t>
                  </w:r>
                  <w:r w:rsidR="00EF3E8D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otra carpeta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con el nombre de la app </w:t>
                  </w:r>
                  <w:r w:rsidR="00453228"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categories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y agregamos los siguientes archivos html. </w:t>
                  </w:r>
                </w:p>
                <w:p w14:paraId="7CF91038" w14:textId="77777777" w:rsidR="0020092E" w:rsidRPr="00145D45" w:rsidRDefault="0020092E" w:rsidP="0020092E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base.html</w:t>
                  </w:r>
                </w:p>
                <w:p w14:paraId="79F03D3C" w14:textId="77777777" w:rsidR="0020092E" w:rsidRPr="00145D45" w:rsidRDefault="0020092E" w:rsidP="0020092E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home.html</w:t>
                  </w:r>
                </w:p>
                <w:p w14:paraId="106A219C" w14:textId="34A0173A" w:rsidR="0020092E" w:rsidRPr="00145D45" w:rsidRDefault="00453228" w:rsidP="0020092E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a</w:t>
                  </w:r>
                  <w:r w:rsidR="00CD1851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b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out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.html</w:t>
                  </w:r>
                </w:p>
                <w:p w14:paraId="5298060F" w14:textId="7DF2448C" w:rsidR="0020092E" w:rsidRDefault="00453228" w:rsidP="0020092E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catego</w:t>
                  </w:r>
                  <w:r w:rsidR="00CD1851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ry_list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.html</w:t>
                  </w:r>
                </w:p>
                <w:p w14:paraId="224EC027" w14:textId="670A8523" w:rsidR="0030311B" w:rsidRDefault="0030311B" w:rsidP="0030311B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category_</w:t>
                  </w:r>
                  <w:r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create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.html</w:t>
                  </w:r>
                </w:p>
                <w:p w14:paraId="2D2D439E" w14:textId="18325FF3" w:rsidR="0020092E" w:rsidRPr="00145D45" w:rsidRDefault="00CD1851" w:rsidP="0020092E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lastRenderedPageBreak/>
                    <w:t>product_list.html</w:t>
                  </w:r>
                </w:p>
                <w:p w14:paraId="51B37296" w14:textId="5370D241" w:rsidR="00CD1851" w:rsidRPr="00145D45" w:rsidRDefault="00CD1851" w:rsidP="00CD1851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product_create.html</w:t>
                  </w:r>
                </w:p>
                <w:p w14:paraId="3C87D9E4" w14:textId="0D06D158" w:rsidR="0020092E" w:rsidRPr="00145D45" w:rsidRDefault="00CD1851" w:rsidP="0020092E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product_read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.html</w:t>
                  </w:r>
                </w:p>
                <w:p w14:paraId="7C924A82" w14:textId="769FB0AB" w:rsidR="00CD1851" w:rsidRPr="00145D45" w:rsidRDefault="00CD1851" w:rsidP="0020092E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product_update.html</w:t>
                  </w:r>
                </w:p>
                <w:p w14:paraId="42BEE355" w14:textId="2A3EF157" w:rsidR="0020092E" w:rsidRPr="00145D45" w:rsidRDefault="00CD1851" w:rsidP="0020092E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product_delete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>.html</w:t>
                  </w:r>
                </w:p>
                <w:bookmarkEnd w:id="25"/>
                <w:p w14:paraId="4CF10891" w14:textId="77777777" w:rsidR="009F1BFE" w:rsidRPr="00145D45" w:rsidRDefault="009F1BFE" w:rsidP="009F1BF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Direccionamos nuestros archivos de la carpeta templates.</w:t>
                  </w:r>
                </w:p>
                <w:p w14:paraId="55E26EF4" w14:textId="77777777" w:rsidR="009F1BFE" w:rsidRPr="00145D45" w:rsidRDefault="009F1BFE" w:rsidP="009F1BF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(env)……\WEB_AV\core\setting.py</w:t>
                  </w:r>
                </w:p>
                <w:p w14:paraId="6AC75D08" w14:textId="77777777" w:rsidR="009F1BFE" w:rsidRPr="00145D45" w:rsidRDefault="009F1BFE" w:rsidP="009F1BF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7D48E64D" w14:textId="77777777" w:rsidR="009F1BFE" w:rsidRPr="00145D45" w:rsidRDefault="009F1BFE" w:rsidP="009F1BF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s-VE" w:eastAsia="es-VE"/>
                    </w:rPr>
                    <w:t>TEMPLATES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 xml:space="preserve"> </w:t>
                  </w:r>
                  <w:r w:rsidRPr="00145D45">
                    <w:rPr>
                      <w:rFonts w:ascii="Consolas" w:eastAsia="Times New Roman" w:hAnsi="Consolas" w:cs="Times New Roman"/>
                      <w:color w:val="D4D4D4"/>
                      <w:sz w:val="22"/>
                      <w:szCs w:val="22"/>
                      <w:lang w:val="es-VE" w:eastAsia="es-VE"/>
                    </w:rPr>
                    <w:t>=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 xml:space="preserve"> [</w:t>
                  </w:r>
                </w:p>
                <w:p w14:paraId="70B8157A" w14:textId="77777777" w:rsidR="009F1BFE" w:rsidRPr="00145D45" w:rsidRDefault="009F1BFE" w:rsidP="009F1BF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>    {</w:t>
                  </w:r>
                </w:p>
                <w:p w14:paraId="611CCCC0" w14:textId="77777777" w:rsidR="009F1BFE" w:rsidRPr="00145D45" w:rsidRDefault="009F1BFE" w:rsidP="009F1BF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 xml:space="preserve">        </w:t>
                  </w:r>
                  <w:r w:rsidRPr="00145D45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s-VE" w:eastAsia="es-VE"/>
                    </w:rPr>
                    <w:t>'……'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>,</w:t>
                  </w:r>
                </w:p>
                <w:p w14:paraId="28E7BD17" w14:textId="77777777" w:rsidR="009F1BFE" w:rsidRPr="00145D45" w:rsidRDefault="009F1BFE" w:rsidP="009F1BF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 xml:space="preserve">        </w:t>
                  </w:r>
                  <w:r w:rsidRPr="00145D45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s-VE" w:eastAsia="es-VE"/>
                    </w:rPr>
                    <w:t>'DIRS'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>: [</w:t>
                  </w:r>
                  <w:r w:rsidRPr="00145D45">
                    <w:rPr>
                      <w:rFonts w:ascii="Consolas" w:eastAsia="Times New Roman" w:hAnsi="Consolas" w:cs="Times New Roman"/>
                      <w:color w:val="4FC1FF"/>
                      <w:sz w:val="22"/>
                      <w:szCs w:val="22"/>
                      <w:lang w:val="es-VE" w:eastAsia="es-VE"/>
                    </w:rPr>
                    <w:t>BASE_DIR</w:t>
                  </w:r>
                  <w:r w:rsidRPr="00145D45">
                    <w:rPr>
                      <w:rFonts w:ascii="Consolas" w:eastAsia="Times New Roman" w:hAnsi="Consolas" w:cs="Times New Roman"/>
                      <w:color w:val="DCDCAA"/>
                      <w:sz w:val="22"/>
                      <w:szCs w:val="22"/>
                      <w:lang w:val="es-VE" w:eastAsia="es-VE"/>
                    </w:rPr>
                    <w:t>/</w:t>
                  </w:r>
                  <w:r w:rsidRPr="00145D45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s-VE" w:eastAsia="es-VE"/>
                    </w:rPr>
                    <w:t>'templates'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 xml:space="preserve">], </w:t>
                  </w:r>
                </w:p>
                <w:p w14:paraId="5D4DDEF0" w14:textId="77777777" w:rsidR="009F1BFE" w:rsidRPr="00145D45" w:rsidRDefault="009F1BFE" w:rsidP="009F1BFE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eastAsia="es-VE"/>
                    </w:rPr>
                    <w:t xml:space="preserve">        </w:t>
                  </w:r>
                  <w:r w:rsidRPr="00145D45">
                    <w:rPr>
                      <w:rFonts w:ascii="Consolas" w:eastAsia="Times New Roman" w:hAnsi="Consolas" w:cs="Times New Roman"/>
                      <w:color w:val="CE9178"/>
                      <w:sz w:val="22"/>
                      <w:szCs w:val="22"/>
                      <w:lang w:val="es-VE" w:eastAsia="es-VE"/>
                    </w:rPr>
                    <w:t>'……'</w:t>
                  </w:r>
                  <w:r w:rsidRPr="00145D45">
                    <w:rPr>
                      <w:rFonts w:ascii="Consolas" w:eastAsia="Times New Roman" w:hAnsi="Consolas" w:cs="Times New Roman"/>
                      <w:color w:val="CCCCCC"/>
                      <w:sz w:val="22"/>
                      <w:szCs w:val="22"/>
                      <w:lang w:val="es-VE" w:eastAsia="es-VE"/>
                    </w:rPr>
                    <w:t>,</w:t>
                  </w:r>
                </w:p>
                <w:p w14:paraId="0F6E9740" w14:textId="77777777" w:rsidR="009F1BFE" w:rsidRPr="00145D45" w:rsidRDefault="009F1BFE" w:rsidP="009F1BFE">
                  <w:pPr>
                    <w:shd w:val="clear" w:color="auto" w:fill="FFFFFF"/>
                    <w:spacing w:after="100" w:afterAutospacing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</w:pPr>
                </w:p>
                <w:p w14:paraId="3024161C" w14:textId="56DFA46C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el siguiente código al archivo </w:t>
                  </w:r>
                  <w:r w:rsidRPr="00FD2EB6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base.html.</w:t>
                  </w:r>
                </w:p>
                <w:p w14:paraId="73710F07" w14:textId="2568D282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</w:t>
                  </w:r>
                  <w:r w:rsidR="00C94E86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categories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\base.html</w:t>
                  </w:r>
                </w:p>
                <w:p w14:paraId="535A7E19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6B9704F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&lt;!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DOCTYPE html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BA67B02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5CC9B83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html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lang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"en"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1AC200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head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356239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meta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charset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"utf-8"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A9FDFF3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meta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name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"viewport"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"width=device-width, initial-scale=1, shrink-to-fit=no"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25F386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link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"https://fonts.googleapis.com/css?family=Roboto:300,400</w:t>
                  </w:r>
                  <w:r w:rsidRPr="00A152CC">
                    <w:rPr>
                      <w:rFonts w:ascii="Consolas" w:eastAsia="Times New Roman" w:hAnsi="Consolas" w:cs="Times New Roman"/>
                      <w:color w:val="F44747"/>
                      <w:sz w:val="21"/>
                      <w:szCs w:val="21"/>
                      <w:lang w:val="en-US" w:eastAsia="es-VE"/>
                    </w:rPr>
                    <w:t>&amp;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display=swap"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rel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"stylesheet"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A04B4E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link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"https://fonts.googleapis.com/css?family=Poppins:300,400,500</w:t>
                  </w:r>
                  <w:r w:rsidRPr="00A152CC">
                    <w:rPr>
                      <w:rFonts w:ascii="Consolas" w:eastAsia="Times New Roman" w:hAnsi="Consolas" w:cs="Times New Roman"/>
                      <w:color w:val="F44747"/>
                      <w:sz w:val="21"/>
                      <w:szCs w:val="21"/>
                      <w:lang w:val="en-US" w:eastAsia="es-VE"/>
                    </w:rPr>
                    <w:t>&amp;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display=swap"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rel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"stylesheet"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19D76D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link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"https://fonts.googleapis.com/css?family=Source+Serif+Pro:400,600</w:t>
                  </w:r>
                  <w:r w:rsidRPr="00A152CC">
                    <w:rPr>
                      <w:rFonts w:ascii="Consolas" w:eastAsia="Times New Roman" w:hAnsi="Consolas" w:cs="Times New Roman"/>
                      <w:color w:val="F44747"/>
                      <w:sz w:val="21"/>
                      <w:szCs w:val="21"/>
                      <w:lang w:val="en-US" w:eastAsia="es-VE"/>
                    </w:rPr>
                    <w:t>&amp;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display=swap"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rel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"stylesheet"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0E5BE72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link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rel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"stylesheet"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"/static/css/style.css"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8C8042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link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rel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"stylesheet"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"/static/css/bootstrap.min.css"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C54968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title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Agencia AV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title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4206A2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head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A952638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body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6E81A31" w14:textId="77777777" w:rsidR="00A152CC" w:rsidRPr="00A152CC" w:rsidRDefault="00A152CC" w:rsidP="00A152CC">
                  <w:pPr>
                    <w:shd w:val="clear" w:color="auto" w:fill="1F1F1F"/>
                    <w:spacing w:after="240"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2141C09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val="en-US" w:eastAsia="es-VE"/>
                    </w:rPr>
                    <w:t>&lt;!-- Navbar --&gt;</w:t>
                  </w:r>
                </w:p>
                <w:p w14:paraId="72852A5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section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9B5C66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nav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"navbar navbar-expand-lg bg-dark navbar-dark 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D8A7C2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     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"container-fluid justify-content-center"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4C97FF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"navbar-brand"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'home'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Agencia AV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13F0F7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"collapse navbar-collapse"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id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"navbarResponsive"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B41B8F9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lastRenderedPageBreak/>
                    <w:t xml:space="preserve">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ul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"navbar-nav mr-auto mt-2 mt-lg-0"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36219C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"nav-item"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"nav-link"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'product_list'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Destinos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582A6CE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"nav-item"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"nav-link"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'about'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Nosotros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045EE5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"nav-item"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"nav-link"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'admin:index'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Adminin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5D4B68E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ul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C6C153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ul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 navbar-nav my-2 my-lg-0"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977C172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"nav-item"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"nav-link"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"#"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i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"fas fa-sign-in-alt"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i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Login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245213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"nav-item"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"nav-link"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"#"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i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"fas fa-sign-in-alt"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i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Logout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li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118C72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ul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E9CDA2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i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"mobile-nav-toggle d-xl-none bi bi-list"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i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26A7A8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9EBCE9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6610AC9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nav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3E7BE0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section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C70DEF0" w14:textId="77777777" w:rsidR="00A152CC" w:rsidRPr="00A152CC" w:rsidRDefault="00A152CC" w:rsidP="00A152CC">
                  <w:pPr>
                    <w:shd w:val="clear" w:color="auto" w:fill="1F1F1F"/>
                    <w:spacing w:after="240"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41258E5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body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8D2112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0DE8901C" w14:textId="77777777" w:rsidR="00A152CC" w:rsidRPr="00A152CC" w:rsidRDefault="00A152CC" w:rsidP="00A152CC">
                  <w:pPr>
                    <w:shd w:val="clear" w:color="auto" w:fill="1F1F1F"/>
                    <w:spacing w:after="240"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br/>
                  </w:r>
                </w:p>
                <w:p w14:paraId="2DED499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032C909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body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FB3412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7AD64DC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</w:t>
                  </w:r>
                  <w:r w:rsidRPr="00A152CC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val="en-US" w:eastAsia="es-VE"/>
                    </w:rPr>
                    <w:t>&lt;!-- footer Pendiente --&gt;</w:t>
                  </w:r>
                </w:p>
                <w:p w14:paraId="0A72C46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6FE48518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body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2CD2CAFA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html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271F2628" w14:textId="77777777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s-VE" w:eastAsia="es-VE"/>
                    </w:rPr>
                  </w:pPr>
                </w:p>
                <w:p w14:paraId="71078B52" w14:textId="0D77BBBA" w:rsidR="0020092E" w:rsidRPr="00145D45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el siguiente código al archivo </w:t>
                  </w:r>
                  <w:hyperlink r:id="rId24" w:history="1">
                    <w:r w:rsidR="00FD2EB6" w:rsidRPr="00FD2EB6">
                      <w:rPr>
                        <w:rStyle w:val="Hyperlink"/>
                        <w:b/>
                        <w:bCs/>
                        <w:i/>
                        <w:iCs/>
                        <w:sz w:val="22"/>
                        <w:szCs w:val="22"/>
                      </w:rPr>
                      <w:t>home.html.</w:t>
                    </w:r>
                    <w:r w:rsidR="00FD2EB6" w:rsidRPr="00FD2EB6">
                      <w:rPr>
                        <w:rFonts w:ascii="Segoe UI" w:eastAsia="Times New Roman" w:hAnsi="Segoe UI" w:cs="Segoe UI"/>
                        <w:color w:val="3A4F66"/>
                        <w:lang w:eastAsia="es-VE"/>
                      </w:rPr>
                      <w:t xml:space="preserve"> </w:t>
                    </w:r>
                    <w:r w:rsidR="00FD2EB6">
                      <w:rPr>
                        <w:rFonts w:ascii="Segoe UI" w:eastAsia="Times New Roman" w:hAnsi="Segoe UI" w:cs="Segoe UI"/>
                        <w:color w:val="3A4F66"/>
                        <w:lang w:eastAsia="es-VE"/>
                      </w:rPr>
                      <w:t xml:space="preserve"> </w:t>
                    </w:r>
                    <w:r w:rsidR="00FD2EB6">
                      <w:rPr>
                        <w:rFonts w:ascii="Segoe UI" w:eastAsia="Times New Roman" w:hAnsi="Segoe UI" w:cs="Segoe UI"/>
                        <w:color w:val="3A4F66"/>
                        <w:sz w:val="22"/>
                        <w:szCs w:val="22"/>
                        <w:lang w:eastAsia="es-VE"/>
                      </w:rPr>
                      <w:t>La página está en construcción solo tiene una linda foto del Yaque en Venezuela.</w:t>
                    </w:r>
                  </w:hyperlink>
                  <w:r w:rsidR="00FD2EB6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</w:p>
                <w:p w14:paraId="4978AADF" w14:textId="3AB63320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</w:t>
                  </w:r>
                  <w:r w:rsidR="00C94E86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categories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\home.html</w:t>
                  </w:r>
                </w:p>
                <w:p w14:paraId="353FFE03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61D6BD87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FD2EB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extends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D2EB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'categories/base.html'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0631C83A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3EDB06ED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FD2EB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load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static %}</w:t>
                  </w:r>
                </w:p>
                <w:p w14:paraId="73A5923A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31E7BCFF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FD2EB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D2EB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224A5B47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199C8810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html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51C9C6A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body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5A956BD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D2EB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FD2EB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"has-bg-img bg-secondary bg-blend-screen"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C716E65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D2EB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FD2EB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"bg-img bg-cover"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6A4FB73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lastRenderedPageBreak/>
                    <w:t xml:space="preserve">            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img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D2EB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src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FD2EB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"/static/img/20220113_180308.JPG"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D2EB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FD2EB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"img-fluid img-thumbnail"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D2EB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alt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FD2EB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"..."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24F2DB1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h4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Estas en Home: En Construccion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h4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32989AA5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3718064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4573BA4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body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197EF13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html</w:t>
                  </w:r>
                  <w:r w:rsidRPr="00FD2EB6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CBB8658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311D9AA9" w14:textId="77777777" w:rsidR="00FD2EB6" w:rsidRPr="00FD2EB6" w:rsidRDefault="00FD2EB6" w:rsidP="00FD2EB6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FD2EB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endblock</w:t>
                  </w:r>
                  <w:r w:rsidRPr="00FD2EB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4DE241FE" w14:textId="77777777" w:rsidR="00FD2EB6" w:rsidRDefault="00FD2EB6" w:rsidP="00277912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06FED92F" w14:textId="77777777" w:rsidR="0030311B" w:rsidRPr="00FD2EB6" w:rsidRDefault="0030311B" w:rsidP="0030311B">
                  <w:pPr>
                    <w:shd w:val="clear" w:color="auto" w:fill="FFFFFF"/>
                    <w:spacing w:after="100" w:afterAutospacing="1"/>
                    <w:rPr>
                      <w:rStyle w:val="Hyperlink"/>
                      <w:i/>
                      <w:iCs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el siguiente código al archivo </w:t>
                  </w:r>
                  <w:r w:rsidRPr="00FD2EB6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about.html.</w:t>
                  </w:r>
                </w:p>
                <w:p w14:paraId="79DE9E56" w14:textId="77777777" w:rsidR="0030311B" w:rsidRPr="00145D45" w:rsidRDefault="0030311B" w:rsidP="0030311B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(env)……\DBVE\apps\templates\categories\about.html</w:t>
                  </w:r>
                </w:p>
                <w:p w14:paraId="6C6D4745" w14:textId="77777777" w:rsidR="0030311B" w:rsidRPr="00145D45" w:rsidRDefault="0030311B" w:rsidP="0030311B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7540FFD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extends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'categories/base.html'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2EF6225F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33915899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load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static %}</w:t>
                  </w:r>
                </w:p>
                <w:p w14:paraId="6A00C75C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3AED1633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34796D15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"site-mobile-menu site-navbar-target"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15A8E34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"site-mobile-menu-header"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A0E36FB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"site-mobile-menu-close"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E603013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span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"icofont-close js-menu-toggle"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span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B210A2B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D8FCF1D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1096DEA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"site-mobile-menu-body"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1CA96CF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4082CC9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68AAED97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"section"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0699A24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"container"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E4B1A36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 text-left mb-5"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239803B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"col-12"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2F92DFB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"font-weight-bold heading text-primary mb-6"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Quienes Somos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C65A1CB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1FCB7A6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"col-lg-6"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71E300C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p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s-VE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"text-black-50"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0C2626E9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  Aunque la exploración a menudo se asocia con lugares, en el fondo, </w:t>
                  </w:r>
                </w:p>
                <w:p w14:paraId="2EAF775C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  se trata de las personas. Durante 20 años, la experiencia de persona </w:t>
                  </w:r>
                </w:p>
                <w:p w14:paraId="1C82DF8A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  a persona ha sido el núcleo de la misión de AV. Es lo que siempre </w:t>
                  </w:r>
                </w:p>
                <w:p w14:paraId="63C65FD0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  hemos hecho y es lo que hacemos ahora. Gente real ayudando a gente real. </w:t>
                  </w:r>
                </w:p>
                <w:p w14:paraId="4C568E9F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              A tu lado en cada paso del camino.</w:t>
                  </w:r>
                </w:p>
                <w:p w14:paraId="2FAA3E5B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p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312705AC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41115E71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5260EF6A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lastRenderedPageBreak/>
                    <w:t xml:space="preserve">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6BCD9198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48575720" w14:textId="77777777" w:rsidR="0030311B" w:rsidRPr="00A152CC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s-VE" w:eastAsia="es-VE"/>
                    </w:rPr>
                    <w:t>endblock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   </w:t>
                  </w:r>
                </w:p>
                <w:p w14:paraId="59B63779" w14:textId="77777777" w:rsidR="0030311B" w:rsidRPr="00212B81" w:rsidRDefault="0030311B" w:rsidP="0030311B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</w:p>
                <w:p w14:paraId="3E7AF66C" w14:textId="0F6E3A51" w:rsidR="0030311B" w:rsidRPr="00FD2EB6" w:rsidRDefault="0030311B" w:rsidP="0030311B">
                  <w:pPr>
                    <w:shd w:val="clear" w:color="auto" w:fill="FFFFFF"/>
                    <w:spacing w:after="100" w:afterAutospacing="1"/>
                    <w:rPr>
                      <w:rStyle w:val="Hyperlink"/>
                      <w:i/>
                      <w:iCs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el siguiente código al archivo </w:t>
                  </w:r>
                  <w:r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category_list</w:t>
                  </w:r>
                  <w:r w:rsidRPr="00FD2EB6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.html.</w:t>
                  </w:r>
                </w:p>
                <w:p w14:paraId="0E4C626E" w14:textId="19E24E51" w:rsidR="0030311B" w:rsidRPr="00145D45" w:rsidRDefault="0030311B" w:rsidP="0030311B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(env)……\DBVE\apps\templates\categories\</w:t>
                  </w:r>
                  <w:r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category_list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.html</w:t>
                  </w:r>
                </w:p>
                <w:p w14:paraId="2368DD98" w14:textId="77777777" w:rsidR="0030311B" w:rsidRPr="00145D45" w:rsidRDefault="0030311B" w:rsidP="0030311B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607C5AA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extends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'categories/base.html'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1DADE9C6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33EE059B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load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static %}</w:t>
                  </w:r>
                </w:p>
                <w:p w14:paraId="4D59D96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0AF568C9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03C194E1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"container mb-4"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479358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90697CA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"col-12"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CF9F8DF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"font-weight-bold heading text-primary mb-6"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Pais Destino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CCD70B6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069A699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"col-md-3 mt-3"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0290310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0676198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'category_create'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btn-dark btn-sm"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Agregar Pais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917C376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FB24509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50F30D6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"col-md-9 mt-3"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2D1412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0BC8274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categories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in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categories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6AE57275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"col-md-4"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F64D5EE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h4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"card-text"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categories</w:t>
                  </w:r>
                  <w:r w:rsidRPr="0030311B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name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}}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h4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A700D29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7B5C7EC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endfor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33C35D09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8D4F3DD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C9C5E1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5D1AAE3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779591D7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s-VE" w:eastAsia="es-VE"/>
                    </w:rPr>
                    <w:t>endblock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 %}</w:t>
                  </w:r>
                </w:p>
                <w:p w14:paraId="39A06753" w14:textId="77777777" w:rsidR="0030311B" w:rsidRPr="00212B81" w:rsidRDefault="0030311B" w:rsidP="0030311B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</w:p>
                <w:p w14:paraId="385398E4" w14:textId="762D3778" w:rsidR="00277912" w:rsidRPr="00FD2EB6" w:rsidRDefault="00277912" w:rsidP="00277912">
                  <w:pPr>
                    <w:shd w:val="clear" w:color="auto" w:fill="FFFFFF"/>
                    <w:spacing w:after="100" w:afterAutospacing="1"/>
                    <w:rPr>
                      <w:rStyle w:val="Hyperlink"/>
                      <w:i/>
                      <w:iCs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el siguiente código al archivo </w:t>
                  </w:r>
                  <w:r w:rsidR="0030311B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category_create</w:t>
                  </w:r>
                  <w:r w:rsidRPr="00FD2EB6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.html.</w:t>
                  </w:r>
                </w:p>
                <w:p w14:paraId="7A1D3851" w14:textId="304A52EF" w:rsidR="00277912" w:rsidRPr="00145D45" w:rsidRDefault="00277912" w:rsidP="00277912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(env)……\DBVE\apps\templates\categories\about.html</w:t>
                  </w:r>
                </w:p>
                <w:p w14:paraId="4E06854B" w14:textId="77777777" w:rsidR="00277912" w:rsidRPr="00145D45" w:rsidRDefault="00277912" w:rsidP="00277912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0D824554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extends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'categories/base.html'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59AA621C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7882A7A8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4766CFEB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"container mb-6"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E4335D3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374B620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"col-12"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F7B8E44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lastRenderedPageBreak/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"font-weight-bold heading text-primary mb-6"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Agregar Pais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20D99BA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ECF31F0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"col-md-3 mt-3"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DBB94F5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04E73DE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'category_list'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btn-dark btn-sm"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Regresar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CBFBEAC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302C11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    </w:t>
                  </w:r>
                </w:p>
                <w:p w14:paraId="7BB5C1A7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"col-md-4"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6D31603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 shadow-lg"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B002BC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"card-body"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09B93F0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form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method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"POST"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action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'category_create'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enctype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"multipart/form-data"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B87055F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csrf_token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35E60DA4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form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}}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5A622D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in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field</w:t>
                  </w:r>
                  <w:r w:rsidRPr="0030311B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errors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6192AEC0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"alarma"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{{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}}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346DB2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endfor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605189F5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in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form</w:t>
                  </w:r>
                  <w:r w:rsidRPr="0030311B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non_field_errors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33265758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"alarma"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{{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}}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0F18E8D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endfor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2DF6B148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"modal-footer bg-white"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BFBECDF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button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type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"submit"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30311B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30311B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"btn btn-success"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Agregar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button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ABB1F6C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7B1482E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form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72ACD4D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012CC7B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C3B456D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8E35005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7381BF75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30311B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539ADE12" w14:textId="77777777" w:rsidR="0030311B" w:rsidRPr="0030311B" w:rsidRDefault="0030311B" w:rsidP="0030311B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{% </w:t>
                  </w:r>
                  <w:r w:rsidRPr="0030311B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s-VE" w:eastAsia="es-VE"/>
                    </w:rPr>
                    <w:t>endblock</w:t>
                  </w:r>
                  <w:r w:rsidRPr="0030311B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 %}</w:t>
                  </w:r>
                </w:p>
                <w:p w14:paraId="37B3D5CB" w14:textId="77777777" w:rsidR="00277912" w:rsidRPr="00212B81" w:rsidRDefault="00277912" w:rsidP="004C5423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</w:p>
                <w:p w14:paraId="557113A7" w14:textId="3F40F7B1" w:rsidR="004C5423" w:rsidRPr="00FD2EB6" w:rsidRDefault="004C5423" w:rsidP="004C5423">
                  <w:pPr>
                    <w:shd w:val="clear" w:color="auto" w:fill="FFFFFF"/>
                    <w:spacing w:after="100" w:afterAutospacing="1"/>
                    <w:rPr>
                      <w:rStyle w:val="Hyperlink"/>
                      <w:b/>
                      <w:bCs/>
                      <w:i/>
                      <w:iCs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el siguiente </w:t>
                  </w:r>
                  <w:r w:rsidRPr="00FD2EB6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código al archivo </w:t>
                  </w:r>
                  <w:r w:rsidRPr="00FD2EB6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product_</w:t>
                  </w:r>
                  <w:r w:rsidR="000F4A01" w:rsidRPr="00FD2EB6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list.</w:t>
                  </w:r>
                  <w:r w:rsidRPr="00FD2EB6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html.</w:t>
                  </w:r>
                </w:p>
                <w:p w14:paraId="6AFCF22A" w14:textId="603DFB76" w:rsidR="004C5423" w:rsidRPr="00145D45" w:rsidRDefault="004C5423" w:rsidP="004C5423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(env)……\DBVE\apps\templates\categories\product_</w:t>
                  </w:r>
                  <w:r w:rsidR="00EB7821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list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.html</w:t>
                  </w:r>
                </w:p>
                <w:p w14:paraId="04E31EB0" w14:textId="77777777" w:rsidR="004C5423" w:rsidRPr="00145D45" w:rsidRDefault="004C5423" w:rsidP="004C5423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543E98B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extends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'categories/base.html'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0074A3A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15B81AD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load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static %}</w:t>
                  </w:r>
                </w:p>
                <w:p w14:paraId="52EA484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00E49F09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5DB5CB0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"container mb-4"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23A8C3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B21A93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"col-12"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56491C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"font-weight-bold heading text-primary mb-6"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Destinos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E390BA8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D8104BE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lastRenderedPageBreak/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"col-md-3 mt-3"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99FEF9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7B897A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'product_create'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btn-dark btn-sm"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Agregar Destino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F9FBDC9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E409E1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FFE8D1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"col-md-9 mt-3"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3766013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F509AC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</w:p>
                <w:p w14:paraId="524DE6D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in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119E4C6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"col-md-4"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0E6EEE2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 my-2"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666FC3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img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src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image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}}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"card-img-top"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style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"height:275px"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 xml:space="preserve"> /&gt;&lt;/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7E59E19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"card-body"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EEEF029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h4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"card-text"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title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}}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h4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F802EE3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39373B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'product_read'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id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btn-outline-dark btn-sm"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Ver Mas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ACADE4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3BDA5A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D89C8E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endfor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39EDCEF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328B8C8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C45CA9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1C78E489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64E416B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s-VE" w:eastAsia="es-VE"/>
                    </w:rPr>
                    <w:t>endblock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 %}</w:t>
                  </w:r>
                </w:p>
                <w:p w14:paraId="2157B0E7" w14:textId="2F265D36" w:rsidR="004C5423" w:rsidRPr="00145D45" w:rsidRDefault="004C5423" w:rsidP="004C5423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</w:p>
                <w:p w14:paraId="1CA346E0" w14:textId="77777777" w:rsidR="00EB7821" w:rsidRPr="00145D45" w:rsidRDefault="00EB7821" w:rsidP="00EB7821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</w:p>
                <w:p w14:paraId="4868AC92" w14:textId="53B68899" w:rsidR="00EB7821" w:rsidRPr="00FD2EB6" w:rsidRDefault="00EB7821" w:rsidP="00EB7821">
                  <w:pPr>
                    <w:shd w:val="clear" w:color="auto" w:fill="FFFFFF"/>
                    <w:spacing w:after="100" w:afterAutospacing="1"/>
                    <w:rPr>
                      <w:rStyle w:val="Hyperlink"/>
                      <w:b/>
                      <w:bCs/>
                      <w:i/>
                      <w:iCs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el siguiente </w:t>
                  </w:r>
                  <w:r w:rsidRPr="00FD2EB6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código al archivo </w:t>
                  </w:r>
                  <w:r w:rsidRPr="00FD2EB6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producto_create.html.</w:t>
                  </w:r>
                </w:p>
                <w:p w14:paraId="72B145DC" w14:textId="77777777" w:rsidR="00EB7821" w:rsidRPr="00145D45" w:rsidRDefault="00EB7821" w:rsidP="00EB7821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(env)……\DBVE\apps\templates\categories\product_create.html</w:t>
                  </w:r>
                </w:p>
                <w:p w14:paraId="15D20D8C" w14:textId="77777777" w:rsidR="00EB7821" w:rsidRPr="00145D45" w:rsidRDefault="00EB7821" w:rsidP="00EB7821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1349B9E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extends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'categories/base.html'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0E6C868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74713C02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3718129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"container mb-6"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18CDF4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45E6CC8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"col-12"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57FDAC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"font-weight-bold heading text-primary mb-6"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Agregar Destino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4F9890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40B490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"col-md-3 mt-3"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FFD902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D90C0E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'product_list'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btn-dark btn-sm"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Regresar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5460EF3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BB86BC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    </w:t>
                  </w:r>
                </w:p>
                <w:p w14:paraId="7D0C640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lastRenderedPageBreak/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"col-md-4"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F6712A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 shadow-lg"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0425E1E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"card-body"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D215E2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form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method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"POST"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action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'product_create'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enctype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"multipart/form-data"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425829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csrf_token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0E0FA9D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form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}}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9F3151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in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field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errors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4D7CDC7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"alarma"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{{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}}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A2365A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endfor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4B007583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in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form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non_field_errors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6BA9105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"alarma"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{{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error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}}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FE5773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endfor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311BFC29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"modal-footer bg-white"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9A56FB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button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type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"submit"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"btn btn-success"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Agregar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button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ABA6EA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D33F3F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form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D22B813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7FC81FA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D131BD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11F5CDA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2B39B99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609197A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s-VE" w:eastAsia="es-VE"/>
                    </w:rPr>
                    <w:t>endblock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 %}</w:t>
                  </w:r>
                </w:p>
                <w:p w14:paraId="2BE6E39B" w14:textId="77777777" w:rsidR="00EB7821" w:rsidRPr="00145D45" w:rsidRDefault="00EB7821" w:rsidP="00EB7821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eastAsia="es-VE"/>
                    </w:rPr>
                  </w:pPr>
                </w:p>
                <w:p w14:paraId="518EFBA5" w14:textId="7BAB9A00" w:rsidR="00EB7821" w:rsidRPr="00FD2EB6" w:rsidRDefault="00EB7821" w:rsidP="00EB7821">
                  <w:pPr>
                    <w:shd w:val="clear" w:color="auto" w:fill="FFFFFF"/>
                    <w:spacing w:after="100" w:afterAutospacing="1"/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el siguiente código al archivo </w:t>
                  </w:r>
                  <w:r w:rsidRPr="00FD2EB6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producto_read.html.</w:t>
                  </w:r>
                </w:p>
                <w:p w14:paraId="7558CE9E" w14:textId="2096798E" w:rsidR="00EB7821" w:rsidRPr="00145D45" w:rsidRDefault="00EB7821" w:rsidP="00EB7821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(env)……\DBVE\apps\templates\categories\product_</w:t>
                  </w:r>
                  <w:r w:rsidR="001F4FE2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read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.html</w:t>
                  </w:r>
                </w:p>
                <w:p w14:paraId="6AFB6FE4" w14:textId="77777777" w:rsidR="00EB7821" w:rsidRPr="00145D45" w:rsidRDefault="00EB7821" w:rsidP="00EB7821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57AAC4CC" w14:textId="2DD3C2BA" w:rsidR="00A152CC" w:rsidRPr="00A152CC" w:rsidRDefault="001F4FE2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1F4FE2">
                    <w:rPr>
                      <w:rFonts w:ascii="Consolas" w:eastAsia="Times New Roman" w:hAnsi="Consolas" w:cs="Times New Roman"/>
                      <w:color w:val="569CD6"/>
                      <w:sz w:val="22"/>
                      <w:szCs w:val="22"/>
                      <w:lang w:val="en-US" w:eastAsia="es-VE"/>
                    </w:rPr>
                    <w:t>{</w:t>
                  </w:r>
                  <w:r w:rsidR="00A152CC"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{% </w:t>
                  </w:r>
                  <w:r w:rsidR="00A152CC"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extends</w:t>
                  </w:r>
                  <w:r w:rsidR="00A152CC"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="00A152CC"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'categories/base.html'</w:t>
                  </w:r>
                  <w:r w:rsidR="00A152CC"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4D4CAEE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11DFE51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load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static %}</w:t>
                  </w:r>
                </w:p>
                <w:p w14:paraId="556443C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0289DBE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7DC5EAE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"container mb-4"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CD0C243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FB94CF2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"col-12"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2C9BA2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"font-weight-bold heading text-primary mb-6"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Detalle Destinos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FF65223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7B9F3D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"col-md-3 mt-3"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3CD3589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28B90DA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'product_list'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btn-dark btn-sm"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Regresar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F40CAFE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'product_update'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id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btn-success btn-sm"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Editar Destino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3B85D4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'product_delete'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id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btn-danger btn-sm"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Eliminar Destino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2DF0898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15971AE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lastRenderedPageBreak/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  </w:t>
                  </w:r>
                </w:p>
                <w:p w14:paraId="1F6AFE7A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"col-md-4"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6B145C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style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"height: 90vh"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9CE59E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img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"img-fluid text-center"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style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"max-width: 100%; max-height: 100%"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src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image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}}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alt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C5CBE4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h5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"text-muted"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Destino: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title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}}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h5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CFB7F5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small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Contenido: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A152CC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}}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small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br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750B0C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D9B88E8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2DFFD5A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  </w:t>
                  </w:r>
                </w:p>
                <w:p w14:paraId="1607541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230D91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75799FE1" w14:textId="1704CA5B" w:rsidR="00EB7821" w:rsidRPr="00A152CC" w:rsidRDefault="00EB7821" w:rsidP="004C5423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18695EAC" w14:textId="23B914D1" w:rsidR="00EB7821" w:rsidRPr="00145D45" w:rsidRDefault="00EB7821" w:rsidP="00EB7821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Agregamos el siguiente código al archivo </w:t>
                  </w:r>
                  <w:r w:rsidRPr="00EA347B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product_update.html.</w:t>
                  </w:r>
                </w:p>
                <w:p w14:paraId="1D61BB29" w14:textId="68BA4139" w:rsidR="00EB7821" w:rsidRPr="00145D45" w:rsidRDefault="00EB7821" w:rsidP="00EB7821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(env)……\DBVE\apps\templates\categories\product_update.html</w:t>
                  </w:r>
                </w:p>
                <w:p w14:paraId="4955E318" w14:textId="77777777" w:rsidR="00EB7821" w:rsidRPr="00145D45" w:rsidRDefault="00EB7821" w:rsidP="00EB7821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5623548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extends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'categories/base.html'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13A2E67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6B7159B8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768BE1E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"container mb-6"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F6630B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E678F3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"col-12"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5EDBD0C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"font-weight-bold heading text-primary mb-6"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Editar Destino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C7A3234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6E4BB3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"col-md-3 mt-3"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FF04F3A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11C611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'product_list'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btn-dark btn-sm"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Regresar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8C6E89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1D6766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    </w:t>
                  </w:r>
                </w:p>
                <w:p w14:paraId="0B88023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"col-md-4"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BC9BA70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 shadow-lg"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5025F51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"card-body"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70F4705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form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method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"POST"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enctype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"multipart/form-data"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action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024652E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csrf_token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7F4A71C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form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}}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5FC8203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button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type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"submit"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A152CC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A152CC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"btn btn-success"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Editar Producto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button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314A44E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form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9EFF76F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    </w:t>
                  </w:r>
                </w:p>
                <w:p w14:paraId="35F458E2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A029DBB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16A01A6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ACE1ABD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&lt;/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div</w:t>
                  </w:r>
                  <w:r w:rsidRPr="00A152CC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</w:p>
                <w:p w14:paraId="7FE4B1E7" w14:textId="77777777" w:rsidR="00A152CC" w:rsidRPr="00A152CC" w:rsidRDefault="00A152CC" w:rsidP="00A152CC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{% </w:t>
                  </w:r>
                  <w:r w:rsidRPr="00A152CC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s-VE" w:eastAsia="es-VE"/>
                    </w:rPr>
                    <w:t>endblock</w:t>
                  </w:r>
                  <w:r w:rsidRPr="00A152CC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 %}</w:t>
                  </w:r>
                </w:p>
                <w:p w14:paraId="256FD99A" w14:textId="5D05D093" w:rsidR="002C3D40" w:rsidRPr="00145D45" w:rsidRDefault="002C3D40" w:rsidP="002C3D4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lastRenderedPageBreak/>
                    <w:t xml:space="preserve">Agregamos el siguiente código al archivo </w:t>
                  </w:r>
                  <w:r w:rsidRPr="00EA347B">
                    <w:rPr>
                      <w:rStyle w:val="Hyperlink"/>
                      <w:b/>
                      <w:bCs/>
                      <w:i/>
                      <w:iCs/>
                      <w:sz w:val="22"/>
                      <w:szCs w:val="22"/>
                    </w:rPr>
                    <w:t>product_delete.html.</w:t>
                  </w:r>
                </w:p>
                <w:p w14:paraId="4EFBBE96" w14:textId="001A7E3C" w:rsidR="002C3D40" w:rsidRPr="00145D45" w:rsidRDefault="002C3D40" w:rsidP="002C3D40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(env)……\DBVE\apps\templates\categories\product_delete.html</w:t>
                  </w:r>
                </w:p>
                <w:p w14:paraId="2ACB71EF" w14:textId="77777777" w:rsidR="002C3D40" w:rsidRPr="00145D45" w:rsidRDefault="002C3D40" w:rsidP="002C3D40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888DAD3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23755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extends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'categories/base.html'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753F9369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23072BAA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23755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block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content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6522F0CC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"container mb-6"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87CAC5D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"row"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1ED0EA1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"col-12"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E56FBB8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"font-weight-bold heading text-primary mb-6"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Eliminar Destino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h2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A03BBC1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C46A2F9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"col-md-3 mt-3"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5CE6E559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0F97EB2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href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23755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url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'product_list'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"m-2 btn btn-dark btn-sm"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Regresar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a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1E7E33B4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A924D57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  </w:t>
                  </w:r>
                </w:p>
                <w:p w14:paraId="09ADF15A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"col-md-4"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110CF00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 shadow-lg"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CE233E1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"card-body"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CED0265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form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method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"POST"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action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2B81DDB8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{% </w:t>
                  </w:r>
                  <w:r w:rsidRPr="0023755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s-VE" w:eastAsia="es-VE"/>
                    </w:rPr>
                    <w:t>csrf_token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 xml:space="preserve"> %}</w:t>
                  </w:r>
                </w:p>
                <w:p w14:paraId="3023AD98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s-VE" w:eastAsia="es-VE"/>
                    </w:rPr>
                    <w:t>p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s-VE" w:eastAsia="es-VE"/>
                    </w:rPr>
                    <w:t>&gt;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Quieres eliminar este destino? 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'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{{ 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23755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.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title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 xml:space="preserve">| </w:t>
                  </w:r>
                  <w:r w:rsidRPr="0023755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upper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}}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'?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p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63C75A36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button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type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"submit"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23755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=</w:t>
                  </w:r>
                  <w:r w:rsidRPr="0023755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"btn btn-danger btn-block mb-4"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Confirmar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button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1DCBA15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form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3BDBAA1F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751A2FB7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8A57220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E17E5CE" w14:textId="77777777" w:rsidR="00237552" w:rsidRPr="00237552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237552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23755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237552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05D7E1D0" w14:textId="77777777" w:rsidR="00237552" w:rsidRPr="007F625E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7F625E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&lt;/</w:t>
                  </w:r>
                  <w:r w:rsidRPr="007F625E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div</w:t>
                  </w:r>
                  <w:r w:rsidRPr="007F625E">
                    <w:rPr>
                      <w:rFonts w:ascii="Consolas" w:eastAsia="Times New Roman" w:hAnsi="Consolas" w:cs="Times New Roman"/>
                      <w:color w:val="808080"/>
                      <w:sz w:val="21"/>
                      <w:szCs w:val="21"/>
                      <w:lang w:val="en-US" w:eastAsia="es-VE"/>
                    </w:rPr>
                    <w:t>&gt;</w:t>
                  </w:r>
                </w:p>
                <w:p w14:paraId="45FE9119" w14:textId="77777777" w:rsidR="00237552" w:rsidRPr="007F625E" w:rsidRDefault="00237552" w:rsidP="00237552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7F625E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{% </w:t>
                  </w:r>
                  <w:r w:rsidRPr="007F625E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endblock</w:t>
                  </w:r>
                  <w:r w:rsidRPr="007F625E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 xml:space="preserve"> %}</w:t>
                  </w:r>
                </w:p>
                <w:p w14:paraId="5DAFCE20" w14:textId="77777777" w:rsidR="002C3D40" w:rsidRPr="007F625E" w:rsidRDefault="002C3D40" w:rsidP="002C3D4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</w:p>
                <w:p w14:paraId="38E53752" w14:textId="481BA08A" w:rsidR="00D3164F" w:rsidRPr="007F625E" w:rsidRDefault="00D3164F" w:rsidP="00D3164F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  <w:r w:rsidRPr="007F625E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  <w:t xml:space="preserve">✨ </w:t>
                  </w:r>
                  <w:r w:rsidRPr="007F625E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n-US" w:eastAsia="es-VE"/>
                    </w:rPr>
                    <w:t>Creamos archivo form</w:t>
                  </w:r>
                  <w:r w:rsidR="00C94E86" w:rsidRPr="007F625E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n-US" w:eastAsia="es-VE"/>
                    </w:rPr>
                    <w:t>s.</w:t>
                  </w:r>
                </w:p>
                <w:p w14:paraId="21763666" w14:textId="5AEAF82B" w:rsidR="00D3164F" w:rsidRPr="00145D45" w:rsidRDefault="00D3164F" w:rsidP="00D3164F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Dentro de </w:t>
                  </w:r>
                  <w:r w:rsidR="00C94E86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nuestra aplicación categories creamos un archivo </w:t>
                  </w:r>
                  <w:r w:rsidR="00C94E86"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forms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.py</w:t>
                  </w:r>
                  <w:r w:rsidRPr="00145D45">
                    <w:rPr>
                      <w:rFonts w:ascii="Segoe UI" w:eastAsia="Times New Roman" w:hAnsi="Segoe UI" w:cs="Segoe UI"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C94E86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y agregamos las siguientes clases.</w:t>
                  </w:r>
                  <w:r w:rsidR="008E6AA4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Estos serán nuestros formularios.</w:t>
                  </w:r>
                </w:p>
                <w:p w14:paraId="44974929" w14:textId="4AEA2FE2" w:rsidR="00D3164F" w:rsidRPr="007F625E" w:rsidRDefault="00D3164F" w:rsidP="00D3164F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</w:pPr>
                  <w:r w:rsidRPr="007F625E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(env)……\WEB_AV\</w:t>
                  </w:r>
                  <w:r w:rsidR="00C94E86" w:rsidRPr="007F625E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apps</w:t>
                  </w:r>
                  <w:r w:rsidRPr="007F625E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\</w:t>
                  </w:r>
                  <w:r w:rsidR="00C94E86" w:rsidRPr="007F625E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categories\forms</w:t>
                  </w:r>
                  <w:r w:rsidRPr="007F625E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s-VE" w:eastAsia="es-VE"/>
                    </w:rPr>
                    <w:t>.py</w:t>
                  </w:r>
                </w:p>
                <w:p w14:paraId="7ADE7FD6" w14:textId="77777777" w:rsidR="00D3164F" w:rsidRPr="007F625E" w:rsidRDefault="00D3164F" w:rsidP="00D3164F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s-VE" w:eastAsia="es-VE"/>
                    </w:rPr>
                  </w:pPr>
                </w:p>
                <w:p w14:paraId="70FA46FB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.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models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Category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Product</w:t>
                  </w:r>
                </w:p>
                <w:p w14:paraId="4C8209E3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django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forms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ModelForm</w:t>
                  </w:r>
                </w:p>
                <w:p w14:paraId="33C2294D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django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forms</w:t>
                  </w:r>
                </w:p>
                <w:p w14:paraId="3AB72EAA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2085F25F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CategoryForm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forms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ModelForm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4DAFEC58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F74C7A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Meta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710AD0E5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lastRenderedPageBreak/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model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Category</w:t>
                  </w:r>
                </w:p>
                <w:p w14:paraId="46FCD4BB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fields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(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'name'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 )</w:t>
                  </w:r>
                </w:p>
                <w:p w14:paraId="6C79E75E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1BADEE65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CreateCategoryForm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forms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ModelForm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7A9F6C3C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F74C7A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Meta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510827F1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model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Category</w:t>
                  </w:r>
                </w:p>
                <w:p w14:paraId="40F122FD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fields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(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'name'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,)</w:t>
                  </w:r>
                </w:p>
                <w:p w14:paraId="7DD826F6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labels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{</w:t>
                  </w:r>
                </w:p>
                <w:p w14:paraId="685BB083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'name'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'Pais Destino 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208F8941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}       </w:t>
                  </w:r>
                </w:p>
                <w:p w14:paraId="3D913929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074ABCBB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CreateProductForm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forms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ModelForm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5936F573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F74C7A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Meta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2C731A5D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model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Product</w:t>
                  </w:r>
                </w:p>
                <w:p w14:paraId="56C7369A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fields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(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'title'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'content'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'image'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3386A376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s-VE" w:eastAsia="es-VE"/>
                    </w:rPr>
                    <w:t>labels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s-VE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 {</w:t>
                  </w:r>
                </w:p>
                <w:p w14:paraId="4F39C6D3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'title'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: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'Destino 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,</w:t>
                  </w:r>
                </w:p>
                <w:p w14:paraId="768D6823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'content'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: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'Detalle Destino 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,</w:t>
                  </w:r>
                </w:p>
                <w:p w14:paraId="29E0FE9A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'Pais 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37942566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'image'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'Imagen 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496B9086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}       </w:t>
                  </w:r>
                </w:p>
                <w:p w14:paraId="3E942FAF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55F61F98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UpdateProductForm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ModelForm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5E26EDF2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F74C7A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class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Meta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1683540E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model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Product</w:t>
                  </w:r>
                </w:p>
                <w:p w14:paraId="473C4938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fields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 (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'title'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'content'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'image'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6ED1C2A8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s-VE" w:eastAsia="es-VE"/>
                    </w:rPr>
                    <w:t>labels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 </w:t>
                  </w:r>
                  <w:r w:rsidRPr="00F74C7A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s-VE" w:eastAsia="es-VE"/>
                    </w:rPr>
                    <w:t>=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 {</w:t>
                  </w:r>
                </w:p>
                <w:p w14:paraId="002594A8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'title'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: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'Destino 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,</w:t>
                  </w:r>
                </w:p>
                <w:p w14:paraId="3CC49A9E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'content'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: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'Detalle Destino 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,</w:t>
                  </w:r>
                </w:p>
                <w:p w14:paraId="5D6C71F8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'Pais 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245D25C4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'image'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F74C7A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'Imagen '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247E8E8C" w14:textId="77777777" w:rsidR="00F74C7A" w:rsidRPr="00F74C7A" w:rsidRDefault="00F74C7A" w:rsidP="00F74C7A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F74C7A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} </w:t>
                  </w:r>
                </w:p>
                <w:p w14:paraId="6EC9C6F3" w14:textId="7A76A871" w:rsidR="00F9016D" w:rsidRPr="00145D45" w:rsidRDefault="00930BEE" w:rsidP="00D3164F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Realizamos los siguientes cambios en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20092E"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views.py</w:t>
                  </w:r>
                  <w:r w:rsidR="0020092E" w:rsidRPr="00145D45">
                    <w:rPr>
                      <w:rFonts w:ascii="Segoe UI" w:eastAsia="Times New Roman" w:hAnsi="Segoe UI" w:cs="Segoe UI"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de nuestr</w:t>
                  </w:r>
                  <w:r w:rsidR="00ED1587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a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C615A6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app categories</w:t>
                  </w:r>
                  <w:r w:rsidR="0020092E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. </w:t>
                  </w:r>
                </w:p>
                <w:p w14:paraId="2FF37C09" w14:textId="02A1A02B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</w:t>
                  </w:r>
                  <w:r w:rsidR="00C615A6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apps\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c</w:t>
                  </w:r>
                  <w:r w:rsidR="00C615A6"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ategories</w:t>
                  </w:r>
                  <w:r w:rsidRPr="00145D45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\views.py</w:t>
                  </w:r>
                </w:p>
                <w:p w14:paraId="2AEA3CCA" w14:textId="77777777" w:rsidR="0020092E" w:rsidRPr="00145D45" w:rsidRDefault="0020092E" w:rsidP="0020092E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31008A6D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django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shortcuts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redirect</w:t>
                  </w:r>
                </w:p>
                <w:p w14:paraId="7CCB332A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.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models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Category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Product</w:t>
                  </w:r>
                </w:p>
                <w:p w14:paraId="1A76BB9C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.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forms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*</w:t>
                  </w:r>
                </w:p>
                <w:p w14:paraId="58081222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django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contrib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messages</w:t>
                  </w:r>
                </w:p>
                <w:p w14:paraId="48AC809C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1CCECDD8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def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home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44BBA3E5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'categories/home.html'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6D8B6C85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18CF0C7A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def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about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5A1E55FF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'categories/about.html'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58D601E2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25132AAC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def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category_list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6B58CDB7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categories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Category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objects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order_by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'name'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48D8DF63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lastRenderedPageBreak/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{</w:t>
                  </w:r>
                </w:p>
                <w:p w14:paraId="42FEC72F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categories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432C3755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    }</w:t>
                  </w:r>
                </w:p>
                <w:p w14:paraId="125388E1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'categories/category_list.html'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29B6E0C7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67D9FF3E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def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category_create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3121DC45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.method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'POST'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7B0C085F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CreateCategoryForm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.POST,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.FILES )</w:t>
                  </w:r>
                </w:p>
                <w:p w14:paraId="17AA2564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is_valid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756930FC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try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5F893492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save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()</w:t>
                  </w:r>
                </w:p>
                <w:p w14:paraId="2DB2BD27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redirect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'category_list'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3D0F3B2A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s-VE" w:eastAsia="es-VE"/>
                    </w:rPr>
                    <w:t>except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:</w:t>
                  </w:r>
                </w:p>
                <w:p w14:paraId="0C5D845E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s-VE" w:eastAsia="es-VE"/>
                    </w:rPr>
                    <w:t>messages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s-VE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'Hay un error en los datos suministrados'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)</w:t>
                  </w:r>
                </w:p>
                <w:p w14:paraId="7AABAFE9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else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27886C77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CreateCategoryForm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()    </w:t>
                  </w:r>
                </w:p>
                <w:p w14:paraId="37B5DD95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'categories/category_create.html'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 {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"form"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})</w:t>
                  </w:r>
                </w:p>
                <w:p w14:paraId="57027A7D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1521F3B1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def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product_list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528E7E74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Product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objects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order_by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'-title'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3F9607F9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{</w:t>
                  </w:r>
                </w:p>
                <w:p w14:paraId="79BCC182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'products'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</w:t>
                  </w:r>
                </w:p>
                <w:p w14:paraId="59588133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    }</w:t>
                  </w:r>
                </w:p>
                <w:p w14:paraId="33616DCD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'categories/product_list.html'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3BBE1702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068570C9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def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product_read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id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48448651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Product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objects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get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pk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id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07E1AD37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{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'products'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}</w:t>
                  </w:r>
                </w:p>
                <w:p w14:paraId="77BEDE02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'categories/product_read.html'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7057FA6B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7A2ED946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def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product_create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72523CC0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.method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'POST'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57F1885C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CreateProductForm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.POST,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.FILES )</w:t>
                  </w:r>
                </w:p>
                <w:p w14:paraId="68091FF0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is_valid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411B3751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try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4C26054D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save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()</w:t>
                  </w:r>
                </w:p>
                <w:p w14:paraId="69A643DF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redirect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'product_list'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2A86A73E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s-VE" w:eastAsia="es-VE"/>
                    </w:rPr>
                    <w:t>except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:</w:t>
                  </w:r>
                </w:p>
                <w:p w14:paraId="0ACAB837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s-VE" w:eastAsia="es-VE"/>
                    </w:rPr>
                    <w:t>messages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s-VE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s-VE" w:eastAsia="es-VE"/>
                    </w:rPr>
                    <w:t>'Hay un error en los datos suministrados'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>)</w:t>
                  </w:r>
                </w:p>
                <w:p w14:paraId="1E09BC6C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s-VE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else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768E35AD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CreateProductForm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()    </w:t>
                  </w:r>
                </w:p>
                <w:p w14:paraId="48AE21C3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'categories/product_create.html'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, {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"form"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})</w:t>
                  </w:r>
                </w:p>
                <w:p w14:paraId="5B520FAD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763057E1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def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product_update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id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37A8527E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Product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objects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get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pk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id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4F717A13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UpdateProductForm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instance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4F64FD9F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.method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'POST'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7062AAFB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UpdateProductForm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.POST,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.FILES,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instance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14464072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is_valid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():</w:t>
                  </w:r>
                </w:p>
                <w:p w14:paraId="66230032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lastRenderedPageBreak/>
                    <w:t xml:space="preserve">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save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()</w:t>
                  </w:r>
                </w:p>
                <w:p w14:paraId="67CB7380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redirect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'product_list'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031AE094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{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'form'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form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}</w:t>
                  </w:r>
                </w:p>
                <w:p w14:paraId="39263088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'categories/product_update.html'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0920B60A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46F465F0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val="en-US" w:eastAsia="es-VE"/>
                    </w:rPr>
                    <w:t>def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product_delete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id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):</w:t>
                  </w:r>
                </w:p>
                <w:p w14:paraId="28F78CE5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Product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objects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get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pk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id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3BE4E577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if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.method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'POST'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:</w:t>
                  </w:r>
                </w:p>
                <w:p w14:paraId="5743C984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delete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()</w:t>
                  </w:r>
                </w:p>
                <w:p w14:paraId="5E96AB23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redirect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'home'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553043EB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{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'products'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: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products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}</w:t>
                  </w:r>
                </w:p>
                <w:p w14:paraId="37AA5EEB" w14:textId="77777777" w:rsidR="00955093" w:rsidRPr="00955093" w:rsidRDefault="00955093" w:rsidP="00955093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955093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return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95509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render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request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'categories/product_delete.html'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95509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context</w:t>
                  </w:r>
                  <w:r w:rsidRPr="0095509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</w:t>
                  </w:r>
                </w:p>
                <w:p w14:paraId="3CB11F55" w14:textId="77777777" w:rsidR="0020092E" w:rsidRDefault="0020092E" w:rsidP="0020092E">
                  <w:pPr>
                    <w:shd w:val="clear" w:color="auto" w:fill="FFFFFF"/>
                    <w:spacing w:after="100" w:afterAutospacing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</w:p>
                <w:p w14:paraId="571625D5" w14:textId="4D47D2A3" w:rsidR="00ED1587" w:rsidRDefault="00ED1587" w:rsidP="00ED1587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Dentro del archivo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urls.py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que está en el proyecto core,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d</w:t>
                  </w:r>
                  <w:r w:rsidR="003F3AD0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ebemos hacer los siguientes cambios ya que estaremos trabajando con imágenes que están dentro de la carpeta static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.</w:t>
                  </w:r>
                </w:p>
                <w:p w14:paraId="0D5DF5D1" w14:textId="10D84C80" w:rsidR="003911A6" w:rsidRPr="00145D45" w:rsidRDefault="003911A6" w:rsidP="00ED1587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Para ver la documentación: </w:t>
                  </w:r>
                  <w:r w:rsidRPr="003911A6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https://docs.djangoproject.com/en/4.2/howto/static-files/</w:t>
                  </w:r>
                </w:p>
                <w:p w14:paraId="07B63B9E" w14:textId="77777777" w:rsidR="00ED1587" w:rsidRPr="003911A6" w:rsidRDefault="00ED1587" w:rsidP="00ED1587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</w:pPr>
                  <w:r w:rsidRPr="003911A6">
                    <w:rPr>
                      <w:rFonts w:ascii="Courier New" w:eastAsia="Times New Roman" w:hAnsi="Courier New" w:cs="Courier New"/>
                      <w:color w:val="F1ECEB"/>
                      <w:spacing w:val="-5"/>
                      <w:sz w:val="22"/>
                      <w:szCs w:val="22"/>
                      <w:lang w:val="en-US" w:eastAsia="es-VE"/>
                    </w:rPr>
                    <w:t>(env)……\WEB_AV\core\urls.py</w:t>
                  </w:r>
                </w:p>
                <w:p w14:paraId="7519CAB4" w14:textId="77777777" w:rsidR="00ED1587" w:rsidRPr="003911A6" w:rsidRDefault="00ED1587" w:rsidP="00ED1587">
                  <w:pPr>
                    <w:shd w:val="clear" w:color="auto" w:fill="1E1E1E"/>
                    <w:spacing w:line="285" w:lineRule="atLeast"/>
                    <w:rPr>
                      <w:rFonts w:ascii="Courier New" w:eastAsia="Times New Roman" w:hAnsi="Courier New" w:cs="Courier New"/>
                      <w:color w:val="17C3FF" w:themeColor="accent4" w:themeTint="99"/>
                      <w:spacing w:val="-5"/>
                      <w:sz w:val="22"/>
                      <w:szCs w:val="22"/>
                      <w:lang w:val="en-US" w:eastAsia="es-VE"/>
                    </w:rPr>
                  </w:pPr>
                </w:p>
                <w:p w14:paraId="0FCFD745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ED1587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django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contrib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admin</w:t>
                  </w:r>
                </w:p>
                <w:p w14:paraId="338232A8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ED1587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django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urls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ED1587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include</w:t>
                  </w:r>
                </w:p>
                <w:p w14:paraId="24DE208A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ED1587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django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conf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settings</w:t>
                  </w:r>
                </w:p>
                <w:p w14:paraId="789308E0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ED1587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from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django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conf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urls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static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val="en-US" w:eastAsia="es-VE"/>
                    </w:rPr>
                    <w:t>import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static</w:t>
                  </w:r>
                </w:p>
                <w:p w14:paraId="3BC862CD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11831BD5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ED158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urlpatterns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[</w:t>
                  </w:r>
                </w:p>
                <w:p w14:paraId="6DCF672F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ED1587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ED1587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'admin/'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ED1587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val="en-US" w:eastAsia="es-VE"/>
                    </w:rPr>
                    <w:t>admin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ED158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site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</w:t>
                  </w:r>
                  <w:r w:rsidRPr="00ED158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urls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),</w:t>
                  </w:r>
                </w:p>
                <w:p w14:paraId="48B667BE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    </w:t>
                  </w:r>
                  <w:r w:rsidRPr="00ED1587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path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ED1587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'categories/'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, </w:t>
                  </w:r>
                  <w:r w:rsidRPr="00ED1587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include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ED1587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val="en-US" w:eastAsia="es-VE"/>
                    </w:rPr>
                    <w:t>'apps.categories.urls'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)),</w:t>
                  </w:r>
                </w:p>
                <w:p w14:paraId="18B6ACA2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]</w:t>
                  </w:r>
                </w:p>
                <w:p w14:paraId="330976B4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</w:p>
                <w:p w14:paraId="0D1BA58B" w14:textId="77777777" w:rsidR="00ED1587" w:rsidRPr="00ED1587" w:rsidRDefault="00ED1587" w:rsidP="00ED158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</w:pPr>
                  <w:r w:rsidRPr="00ED158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urlpatterns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+=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val="en-US" w:eastAsia="es-VE"/>
                    </w:rPr>
                    <w:t>static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(</w:t>
                  </w:r>
                  <w:r w:rsidRPr="00ED158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settings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.MEDIA_URL, </w:t>
                  </w:r>
                  <w:r w:rsidRPr="00ED158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document_root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val="en-US" w:eastAsia="es-VE"/>
                    </w:rPr>
                    <w:t>=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 xml:space="preserve"> </w:t>
                  </w:r>
                  <w:r w:rsidRPr="00ED158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val="en-US" w:eastAsia="es-VE"/>
                    </w:rPr>
                    <w:t>settings</w:t>
                  </w:r>
                  <w:r w:rsidRPr="00ED158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val="en-US" w:eastAsia="es-VE"/>
                    </w:rPr>
                    <w:t>.MEDIA_ROOT)</w:t>
                  </w:r>
                </w:p>
                <w:p w14:paraId="71FC9362" w14:textId="77777777" w:rsidR="00ED1587" w:rsidRPr="00ED1587" w:rsidRDefault="00ED1587" w:rsidP="00ED1587">
                  <w:pPr>
                    <w:shd w:val="clear" w:color="auto" w:fill="FFFFFF"/>
                    <w:spacing w:after="100" w:afterAutospacing="1"/>
                    <w:ind w:left="360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</w:p>
                <w:p w14:paraId="27E96019" w14:textId="0541DC62" w:rsidR="00336F6A" w:rsidRPr="00145D45" w:rsidRDefault="00336F6A" w:rsidP="00336F6A">
                  <w:pPr>
                    <w:shd w:val="clear" w:color="auto" w:fill="FFFFFF"/>
                    <w:spacing w:before="100" w:beforeAutospacing="1" w:after="100" w:afterAutospacing="1"/>
                    <w:outlineLvl w:val="1"/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 xml:space="preserve">✨ </w:t>
                  </w:r>
                  <w:r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eastAsia="es-VE"/>
                    </w:rPr>
                    <w:t>Agregamos los estilos e imágenes en nuestra carpeta css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i/>
                      <w:iCs/>
                      <w:color w:val="803C00" w:themeColor="accent2" w:themeShade="80"/>
                      <w:sz w:val="22"/>
                      <w:szCs w:val="22"/>
                      <w:lang w:eastAsia="es-VE"/>
                    </w:rPr>
                    <w:t>.</w:t>
                  </w:r>
                </w:p>
                <w:p w14:paraId="038CDDFA" w14:textId="3B86A89B" w:rsidR="00336F6A" w:rsidRPr="00212B81" w:rsidRDefault="00336F6A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212B81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val="en-US" w:eastAsia="es-VE"/>
                    </w:rPr>
                    <w:t>css:</w:t>
                  </w:r>
                </w:p>
                <w:p w14:paraId="720BE5C7" w14:textId="760885C2" w:rsidR="0020092E" w:rsidRDefault="00F80B08" w:rsidP="0020092E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F80B08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bootstrap.min.css</w:t>
                  </w:r>
                  <w:r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:</w:t>
                  </w:r>
                  <w:r w:rsidR="00336F6A" w:rsidRPr="00336F6A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hyperlink r:id="rId25" w:history="1">
                    <w:r w:rsidR="00336F6A" w:rsidRPr="00336F6A">
                      <w:rPr>
                        <w:rStyle w:val="Hyperlink"/>
                        <w:rFonts w:ascii="Segoe UI" w:eastAsia="Times New Roman" w:hAnsi="Segoe UI" w:cs="Segoe UI"/>
                        <w:sz w:val="22"/>
                        <w:szCs w:val="22"/>
                        <w:lang w:val="en-US" w:eastAsia="es-VE"/>
                      </w:rPr>
                      <w:t>https://getbootstrap.com/docs/5.0/getting-started/download/</w:t>
                    </w:r>
                  </w:hyperlink>
                  <w:r w:rsidR="00336F6A" w:rsidRPr="00336F6A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 xml:space="preserve"> </w:t>
                  </w:r>
                </w:p>
                <w:p w14:paraId="763199F9" w14:textId="7FEBF089" w:rsidR="00F80B08" w:rsidRDefault="00F80B08" w:rsidP="00336F6A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</w:pPr>
                  <w:r w:rsidRPr="00F80B08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>style.css: https:</w:t>
                  </w:r>
                  <w:r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n-US" w:eastAsia="es-VE"/>
                    </w:rPr>
                    <w:t xml:space="preserve"> </w:t>
                  </w:r>
                  <w:hyperlink r:id="rId26" w:history="1">
                    <w:r w:rsidRPr="0017521B">
                      <w:rPr>
                        <w:rStyle w:val="Hyperlink"/>
                        <w:rFonts w:ascii="Segoe UI" w:eastAsia="Times New Roman" w:hAnsi="Segoe UI" w:cs="Segoe UI"/>
                        <w:sz w:val="22"/>
                        <w:szCs w:val="22"/>
                        <w:lang w:val="en-US" w:eastAsia="es-VE"/>
                      </w:rPr>
                      <w:t>https://www.cdnpkg.com/linearicons/file/style.css/</w:t>
                    </w:r>
                  </w:hyperlink>
                </w:p>
                <w:p w14:paraId="5B25720C" w14:textId="77777777" w:rsidR="00F80B08" w:rsidRPr="00212B81" w:rsidRDefault="00F80B08" w:rsidP="00145D45">
                  <w:pPr>
                    <w:shd w:val="clear" w:color="auto" w:fill="FFFFFF"/>
                    <w:spacing w:after="100" w:afterAutospacing="1"/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n-US" w:eastAsia="es-VE"/>
                    </w:rPr>
                  </w:pPr>
                </w:p>
                <w:p w14:paraId="0B338DC4" w14:textId="08E52EDD" w:rsidR="00145D45" w:rsidRPr="00145D45" w:rsidRDefault="00145D45" w:rsidP="00145D45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</w:pPr>
                  <w:r w:rsidRPr="00145D45">
                    <w:rPr>
                      <w:rFonts w:ascii="Segoe UI Emoji" w:eastAsia="Times New Roman" w:hAnsi="Segoe UI Emoji" w:cs="Segoe UI Emoji"/>
                      <w:b/>
                      <w:bCs/>
                      <w:sz w:val="22"/>
                      <w:szCs w:val="22"/>
                      <w:lang w:val="es-VE" w:eastAsia="es-VE"/>
                    </w:rPr>
                    <w:t xml:space="preserve">✨ 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  <w:t xml:space="preserve">Creamos </w:t>
                  </w:r>
                  <w:r w:rsidR="00E556C1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  <w:t xml:space="preserve">2 </w:t>
                  </w:r>
                  <w:r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  <w:t>Producto</w:t>
                  </w:r>
                  <w:r w:rsidR="00E556C1"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  <w:t>s</w:t>
                  </w:r>
                  <w:r>
                    <w:rPr>
                      <w:rFonts w:ascii="Segoe UI" w:eastAsia="Times New Roman" w:hAnsi="Segoe UI" w:cs="Segoe UI"/>
                      <w:b/>
                      <w:bCs/>
                      <w:sz w:val="22"/>
                      <w:szCs w:val="22"/>
                      <w:lang w:val="es-VE" w:eastAsia="es-VE"/>
                    </w:rPr>
                    <w:t>.</w:t>
                  </w:r>
                </w:p>
                <w:p w14:paraId="2B3F771C" w14:textId="60B0C02A" w:rsidR="00CD4C32" w:rsidRPr="00145D45" w:rsidRDefault="00F61420" w:rsidP="0020092E">
                  <w:pPr>
                    <w:pStyle w:val="Texto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Destino</w:t>
                  </w:r>
                  <w:r w:rsidR="00CD4C32"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:</w:t>
                  </w:r>
                  <w:r w:rsidR="00CD4C32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341E6C" w:rsidRPr="00341E6C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Kite y Windsurf El Yaque Isla de Margarita</w:t>
                  </w:r>
                </w:p>
                <w:p w14:paraId="4EC86B5C" w14:textId="340FEB0B" w:rsidR="00CD4C32" w:rsidRPr="00145D45" w:rsidRDefault="00F61420" w:rsidP="0020092E">
                  <w:pPr>
                    <w:pStyle w:val="Texto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País</w:t>
                  </w:r>
                  <w:r w:rsidR="00CD4C32"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:</w:t>
                  </w:r>
                  <w:r w:rsidR="00CD4C32"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Venezuela</w:t>
                  </w:r>
                </w:p>
                <w:p w14:paraId="695A8EA5" w14:textId="77777777" w:rsidR="009C5500" w:rsidRPr="00145D45" w:rsidRDefault="009C5500" w:rsidP="0020092E">
                  <w:pPr>
                    <w:pStyle w:val="Texto"/>
                    <w:rPr>
                      <w:noProof/>
                      <w:sz w:val="22"/>
                      <w:szCs w:val="22"/>
                      <w:lang w:val="es-VE"/>
                    </w:rPr>
                  </w:pPr>
                </w:p>
                <w:p w14:paraId="1480C211" w14:textId="69010D3D" w:rsidR="009C5500" w:rsidRPr="00145D45" w:rsidRDefault="00CD4C32" w:rsidP="0020092E">
                  <w:pPr>
                    <w:pStyle w:val="Texto"/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D</w:t>
                  </w:r>
                  <w:r w:rsidR="0052794C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etalle Destino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:</w:t>
                  </w:r>
                </w:p>
                <w:p w14:paraId="14CB87DC" w14:textId="1E1ADC8C" w:rsidR="009C5500" w:rsidRDefault="009C5500" w:rsidP="00CD4C32">
                  <w:pPr>
                    <w:pStyle w:val="ListParagraph"/>
                    <w:numPr>
                      <w:ilvl w:val="0"/>
                      <w:numId w:val="6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lastRenderedPageBreak/>
                    <w:t xml:space="preserve">Boletos </w:t>
                  </w:r>
                  <w:r w:rsidR="001A09D3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a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 xml:space="preserve">éreos hacia </w:t>
                  </w:r>
                  <w:r w:rsidR="00341E6C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Isla de Margarita desde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 xml:space="preserve"> Maiquetía (Caracas) con retorno</w:t>
                  </w:r>
                  <w:r w:rsidR="00CD4C32" w:rsidRPr="00145D45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.</w:t>
                  </w:r>
                </w:p>
                <w:p w14:paraId="13C62EBC" w14:textId="1126CCB7" w:rsidR="00341E6C" w:rsidRPr="00145D45" w:rsidRDefault="00341E6C" w:rsidP="00CD4C32">
                  <w:pPr>
                    <w:pStyle w:val="ListParagraph"/>
                    <w:numPr>
                      <w:ilvl w:val="0"/>
                      <w:numId w:val="6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Traslado al Yaque y Retorno</w:t>
                  </w:r>
                </w:p>
                <w:p w14:paraId="159DC9EA" w14:textId="2B3C3825" w:rsidR="009C5500" w:rsidRPr="00145D45" w:rsidRDefault="009C5500" w:rsidP="00CD4C32">
                  <w:pPr>
                    <w:pStyle w:val="ListParagraph"/>
                    <w:numPr>
                      <w:ilvl w:val="0"/>
                      <w:numId w:val="6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 xml:space="preserve">Alojamiento en </w:t>
                  </w:r>
                  <w:r w:rsidR="001A09D3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p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osada.</w:t>
                  </w:r>
                </w:p>
                <w:p w14:paraId="0877B0B5" w14:textId="77777777" w:rsidR="00996F6D" w:rsidRPr="00996F6D" w:rsidRDefault="00996F6D" w:rsidP="00996F6D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egoe UI" w:eastAsia="Times New Roman" w:hAnsi="Segoe UI" w:cs="Segoe UI"/>
                      <w:color w:val="3A4F66"/>
                      <w:lang w:val="en-US" w:eastAsia="es-VE"/>
                    </w:rPr>
                  </w:pPr>
                  <w:r w:rsidRPr="00996F6D">
                    <w:rPr>
                      <w:rFonts w:ascii="Segoe UI" w:eastAsia="Times New Roman" w:hAnsi="Segoe UI" w:cs="Segoe UI"/>
                      <w:color w:val="3A4F66"/>
                      <w:lang w:val="en-US" w:eastAsia="es-VE"/>
                    </w:rPr>
                    <w:t>Club de Windsurf y Kite Surf</w:t>
                  </w:r>
                </w:p>
                <w:p w14:paraId="2F376B60" w14:textId="77777777" w:rsidR="00996F6D" w:rsidRPr="00996F6D" w:rsidRDefault="00996F6D" w:rsidP="00996F6D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996F6D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Sillas y Toldos de Playa</w:t>
                  </w:r>
                </w:p>
                <w:p w14:paraId="5F015591" w14:textId="4903E09D" w:rsidR="009C5500" w:rsidRPr="00145D45" w:rsidRDefault="00CD4C32" w:rsidP="00CD4C32">
                  <w:pPr>
                    <w:pStyle w:val="ListParagraph"/>
                    <w:numPr>
                      <w:ilvl w:val="0"/>
                      <w:numId w:val="6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Desayunos y</w:t>
                  </w:r>
                  <w:r w:rsidR="009C5500" w:rsidRPr="00145D45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 xml:space="preserve"> cenas en la posada.</w:t>
                  </w:r>
                </w:p>
                <w:p w14:paraId="459F7641" w14:textId="09867379" w:rsidR="00CD4C32" w:rsidRDefault="00CD4C32" w:rsidP="009C550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Imagen: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 w:rsidR="00996F6D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20220113_180308.JP</w:t>
                  </w:r>
                  <w:r w:rsidR="008A5369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G</w:t>
                  </w:r>
                </w:p>
                <w:p w14:paraId="207F0E3C" w14:textId="75E52172" w:rsidR="00020112" w:rsidRDefault="00020112" w:rsidP="00020112">
                  <w:pPr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  <w:r w:rsidRPr="00020112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Producto:</w:t>
                  </w:r>
                  <w:r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  <w:t xml:space="preserve"> Buceo en El Archipiélago Los Testigos.</w:t>
                  </w:r>
                </w:p>
                <w:p w14:paraId="6EF4877A" w14:textId="77777777" w:rsidR="00020112" w:rsidRPr="00145D45" w:rsidRDefault="00020112" w:rsidP="00020112">
                  <w:pPr>
                    <w:pStyle w:val="Texto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Destino</w:t>
                  </w: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: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Venezuela</w:t>
                  </w:r>
                </w:p>
                <w:p w14:paraId="7613ED3D" w14:textId="77777777" w:rsidR="00020112" w:rsidRDefault="00020112" w:rsidP="00020112">
                  <w:pPr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val="es-VE" w:eastAsia="es-VE"/>
                    </w:rPr>
                  </w:pPr>
                </w:p>
                <w:p w14:paraId="77C8E539" w14:textId="77777777" w:rsidR="00020112" w:rsidRPr="00145D45" w:rsidRDefault="00020112" w:rsidP="00020112">
                  <w:pPr>
                    <w:pStyle w:val="Texto"/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Descripsion:</w:t>
                  </w:r>
                </w:p>
                <w:p w14:paraId="342B68EB" w14:textId="15B3A3B7" w:rsidR="00020112" w:rsidRDefault="00020112" w:rsidP="00BF6C97">
                  <w:pPr>
                    <w:pStyle w:val="ListParagraph"/>
                    <w:numPr>
                      <w:ilvl w:val="0"/>
                      <w:numId w:val="7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020112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Traslado marítimo desde</w:t>
                  </w:r>
                  <w:r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 xml:space="preserve"> el Tirano Isla de Margarita</w:t>
                  </w:r>
                  <w:r w:rsidRPr="00020112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 xml:space="preserve"> al Archipiélago de los Testigos y regreso en embarcaciones tipo peñero.</w:t>
                  </w:r>
                </w:p>
                <w:p w14:paraId="63AF9C1F" w14:textId="77777777" w:rsidR="00BF6C97" w:rsidRPr="00BF6C97" w:rsidRDefault="00020112" w:rsidP="00205B05">
                  <w:pPr>
                    <w:pStyle w:val="ListParagraph"/>
                    <w:numPr>
                      <w:ilvl w:val="0"/>
                      <w:numId w:val="7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BF6C97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Inmersiones diurnas y nocturnas con instructor (2 inmersiones diarias)</w:t>
                  </w:r>
                </w:p>
                <w:p w14:paraId="38DE00C5" w14:textId="3A838C71" w:rsidR="00BF6C97" w:rsidRPr="00BF6C97" w:rsidRDefault="00020112" w:rsidP="00205B05">
                  <w:pPr>
                    <w:pStyle w:val="ListParagraph"/>
                    <w:numPr>
                      <w:ilvl w:val="0"/>
                      <w:numId w:val="7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BF6C97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Alojamiento matrimonial o individual en Posada de Los Testigos.</w:t>
                  </w:r>
                </w:p>
                <w:p w14:paraId="2647101B" w14:textId="50466D5A" w:rsidR="00BF6C97" w:rsidRPr="00BF6C97" w:rsidRDefault="00020112" w:rsidP="00AB0C26">
                  <w:pPr>
                    <w:pStyle w:val="ListParagraph"/>
                    <w:numPr>
                      <w:ilvl w:val="0"/>
                      <w:numId w:val="7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BF6C97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Tanques, bote para buceo, guía, refrescos, desayunos, almuerzos y cenas. En Los Testigos.</w:t>
                  </w:r>
                </w:p>
                <w:p w14:paraId="536617E8" w14:textId="63614954" w:rsidR="00020112" w:rsidRDefault="00020112" w:rsidP="00A96551">
                  <w:pPr>
                    <w:pStyle w:val="ListParagraph"/>
                    <w:numPr>
                      <w:ilvl w:val="0"/>
                      <w:numId w:val="7"/>
                    </w:num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 w:rsidRPr="00BF6C97"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Por medidas de seguridad no se permiten bebidas alcohólicas.</w:t>
                  </w:r>
                </w:p>
                <w:p w14:paraId="5CB1FC13" w14:textId="77777777" w:rsidR="00996F6D" w:rsidRDefault="00996F6D" w:rsidP="00996F6D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</w:pPr>
                  <w:r w:rsidRPr="00145D45">
                    <w:rPr>
                      <w:rFonts w:ascii="Segoe UI" w:eastAsia="Times New Roman" w:hAnsi="Segoe UI" w:cs="Segoe UI"/>
                      <w:b/>
                      <w:bCs/>
                      <w:color w:val="3A4F66"/>
                      <w:sz w:val="22"/>
                      <w:szCs w:val="22"/>
                      <w:lang w:eastAsia="es-VE"/>
                    </w:rPr>
                    <w:t>Imagen:</w:t>
                  </w:r>
                  <w:r w:rsidRPr="00145D45"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 xml:space="preserve"> </w:t>
                  </w:r>
                  <w:r>
                    <w:rPr>
                      <w:rFonts w:ascii="Segoe UI" w:eastAsia="Times New Roman" w:hAnsi="Segoe UI" w:cs="Segoe UI"/>
                      <w:color w:val="3A4F66"/>
                      <w:sz w:val="22"/>
                      <w:szCs w:val="22"/>
                      <w:lang w:eastAsia="es-VE"/>
                    </w:rPr>
                    <w:t>SAM_0994.JPG</w:t>
                  </w:r>
                </w:p>
                <w:p w14:paraId="558F25C2" w14:textId="0044EABF" w:rsidR="00F61420" w:rsidRDefault="008A5369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Ejemplo del Formulario que creamos para la carga de Destinos.</w:t>
                  </w:r>
                </w:p>
                <w:p w14:paraId="4581AA13" w14:textId="78BC164D" w:rsidR="008A5369" w:rsidRDefault="008A5369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B0895F" wp14:editId="2992F607">
                        <wp:extent cx="5760720" cy="2743200"/>
                        <wp:effectExtent l="0" t="0" r="0" b="0"/>
                        <wp:docPr id="189621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2743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BC4429" w14:textId="2C6693F1" w:rsidR="008A5369" w:rsidRDefault="008A5369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Lista de destinos:</w:t>
                  </w:r>
                </w:p>
                <w:p w14:paraId="48826FDD" w14:textId="1481F31C" w:rsidR="008A5369" w:rsidRDefault="008A5369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85832CA" wp14:editId="4AA1635F">
                        <wp:extent cx="5760720" cy="2677795"/>
                        <wp:effectExtent l="0" t="0" r="0" b="8255"/>
                        <wp:docPr id="162647440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26777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BB3FC7B" w14:textId="30CFDC87" w:rsidR="008A5369" w:rsidRDefault="008A5369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Detalle Destinos:</w:t>
                  </w:r>
                </w:p>
                <w:p w14:paraId="7D6A7C4C" w14:textId="59510C09" w:rsidR="008A5369" w:rsidRDefault="008A5369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A0B8D88" wp14:editId="4B716C35">
                        <wp:extent cx="5760720" cy="2890520"/>
                        <wp:effectExtent l="0" t="0" r="0" b="5080"/>
                        <wp:docPr id="1730359788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2890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216E6C" w14:textId="31624CBE" w:rsidR="008A5369" w:rsidRDefault="008A5369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Editar Destinos:</w:t>
                  </w:r>
                </w:p>
                <w:p w14:paraId="464ECD8E" w14:textId="56328B38" w:rsidR="008A5369" w:rsidRDefault="00B50D28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492C480" wp14:editId="55987E4F">
                        <wp:extent cx="5760720" cy="2885440"/>
                        <wp:effectExtent l="0" t="0" r="0" b="0"/>
                        <wp:docPr id="1195344516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2885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B7BBAF3" w14:textId="7E608C74" w:rsidR="008A5369" w:rsidRDefault="00B50D28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  <w:t>Eliminar destino:</w:t>
                  </w:r>
                </w:p>
                <w:p w14:paraId="6E2F9866" w14:textId="151562EB" w:rsidR="00B50D28" w:rsidRDefault="00B50D28" w:rsidP="00F61420">
                  <w:pPr>
                    <w:shd w:val="clear" w:color="auto" w:fill="FFFFFF"/>
                    <w:spacing w:after="100" w:afterAutospacing="1"/>
                    <w:rPr>
                      <w:rFonts w:ascii="Segoe UI" w:eastAsia="Times New Roman" w:hAnsi="Segoe UI" w:cs="Segoe UI"/>
                      <w:color w:val="3A4F66"/>
                      <w:lang w:eastAsia="es-V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F0AE8DD" wp14:editId="62F967F1">
                        <wp:extent cx="5760720" cy="1480820"/>
                        <wp:effectExtent l="0" t="0" r="0" b="5080"/>
                        <wp:docPr id="716071230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60720" cy="14808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6FEED1" w14:textId="21281BF2" w:rsidR="00020112" w:rsidRPr="00145D45" w:rsidRDefault="00020112" w:rsidP="00FB7F4E">
                  <w:pPr>
                    <w:shd w:val="clear" w:color="auto" w:fill="FFFFFF"/>
                    <w:spacing w:after="100" w:afterAutospacing="1"/>
                    <w:rPr>
                      <w:noProof/>
                    </w:rPr>
                  </w:pPr>
                </w:p>
              </w:tc>
              <w:tc>
                <w:tcPr>
                  <w:tcW w:w="136" w:type="dxa"/>
                </w:tcPr>
                <w:p w14:paraId="78298CB5" w14:textId="77777777" w:rsidR="0020092E" w:rsidRPr="009C5500" w:rsidRDefault="0020092E" w:rsidP="0020092E">
                  <w:pPr>
                    <w:rPr>
                      <w:noProof/>
                      <w:lang w:val="es-VE"/>
                    </w:rPr>
                  </w:pPr>
                </w:p>
              </w:tc>
            </w:tr>
            <w:tr w:rsidR="0020092E" w:rsidRPr="00854C8E" w14:paraId="66CBACDD" w14:textId="77777777" w:rsidTr="005B5B59">
              <w:trPr>
                <w:trHeight w:val="2955"/>
              </w:trPr>
              <w:tc>
                <w:tcPr>
                  <w:tcW w:w="142" w:type="dxa"/>
                </w:tcPr>
                <w:p w14:paraId="664D508E" w14:textId="23BC7F95" w:rsidR="0020092E" w:rsidRPr="009C5500" w:rsidRDefault="0020092E" w:rsidP="0020092E">
                  <w:pPr>
                    <w:pStyle w:val="Texto"/>
                    <w:rPr>
                      <w:noProof/>
                      <w:lang w:val="es-VE"/>
                    </w:rPr>
                  </w:pPr>
                </w:p>
              </w:tc>
              <w:tc>
                <w:tcPr>
                  <w:tcW w:w="7648" w:type="dxa"/>
                  <w:vAlign w:val="center"/>
                </w:tcPr>
                <w:p w14:paraId="3F18395E" w14:textId="77777777" w:rsidR="0020092E" w:rsidRPr="009C5500" w:rsidRDefault="0020092E" w:rsidP="0020092E">
                  <w:pPr>
                    <w:pStyle w:val="Texto"/>
                    <w:jc w:val="center"/>
                    <w:rPr>
                      <w:noProof/>
                      <w:lang w:val="es-VE"/>
                    </w:rPr>
                  </w:pPr>
                </w:p>
              </w:tc>
              <w:tc>
                <w:tcPr>
                  <w:tcW w:w="1560" w:type="dxa"/>
                  <w:gridSpan w:val="2"/>
                </w:tcPr>
                <w:p w14:paraId="1F5DA690" w14:textId="77777777" w:rsidR="0020092E" w:rsidRPr="009C5500" w:rsidRDefault="0020092E" w:rsidP="0020092E">
                  <w:pPr>
                    <w:rPr>
                      <w:noProof/>
                      <w:lang w:val="es-VE"/>
                    </w:rPr>
                  </w:pPr>
                </w:p>
              </w:tc>
            </w:tr>
          </w:tbl>
          <w:p w14:paraId="2EB39039" w14:textId="77777777" w:rsidR="0020092E" w:rsidRPr="009C5500" w:rsidRDefault="0020092E" w:rsidP="0020092E">
            <w:pPr>
              <w:rPr>
                <w:noProof/>
                <w:lang w:val="es-VE"/>
              </w:rPr>
            </w:pPr>
          </w:p>
          <w:p w14:paraId="76240729" w14:textId="77777777" w:rsidR="00FB540A" w:rsidRPr="009C5500" w:rsidRDefault="00FB540A" w:rsidP="005C7631">
            <w:pPr>
              <w:shd w:val="clear" w:color="auto" w:fill="FFFFFF"/>
              <w:spacing w:after="100" w:afterAutospacing="1"/>
              <w:rPr>
                <w:noProof/>
                <w:lang w:val="es-VE"/>
              </w:rPr>
            </w:pPr>
          </w:p>
        </w:tc>
        <w:tc>
          <w:tcPr>
            <w:tcW w:w="136" w:type="dxa"/>
          </w:tcPr>
          <w:p w14:paraId="5F33950C" w14:textId="77777777" w:rsidR="00FB540A" w:rsidRPr="009C5500" w:rsidRDefault="00FB540A" w:rsidP="005C7631">
            <w:pPr>
              <w:rPr>
                <w:noProof/>
                <w:lang w:val="es-VE"/>
              </w:rPr>
            </w:pPr>
          </w:p>
        </w:tc>
      </w:tr>
    </w:tbl>
    <w:p w14:paraId="7CDBBF31" w14:textId="77777777" w:rsidR="00FB540A" w:rsidRPr="00A226F8" w:rsidRDefault="00FB540A" w:rsidP="00211CE6">
      <w:pPr>
        <w:pStyle w:val="Delimitadorgrfico"/>
        <w:rPr>
          <w:noProof/>
        </w:rPr>
      </w:pPr>
    </w:p>
    <w:sectPr w:rsidR="00FB540A" w:rsidRPr="00A226F8" w:rsidSect="00CE7F24">
      <w:footerReference w:type="even" r:id="rId32"/>
      <w:footerReference w:type="default" r:id="rId33"/>
      <w:pgSz w:w="11906" w:h="16838" w:code="9"/>
      <w:pgMar w:top="1210" w:right="1267" w:bottom="1210" w:left="1267" w:header="1181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DE31C" w14:textId="77777777" w:rsidR="00E03D14" w:rsidRDefault="00E03D14" w:rsidP="009B2968">
      <w:r>
        <w:separator/>
      </w:r>
    </w:p>
  </w:endnote>
  <w:endnote w:type="continuationSeparator" w:id="0">
    <w:p w14:paraId="40E3E741" w14:textId="77777777" w:rsidR="00E03D14" w:rsidRDefault="00E03D14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3218877"/>
      <w:docPartObj>
        <w:docPartGallery w:val="Page Numbers (Bottom of Page)"/>
        <w:docPartUnique/>
      </w:docPartObj>
    </w:sdtPr>
    <w:sdtContent>
      <w:p w14:paraId="2E5A73DF" w14:textId="43F7D19A" w:rsidR="009B2968" w:rsidRDefault="009B2968" w:rsidP="00E832AC">
        <w:pPr>
          <w:pStyle w:val="Footer"/>
          <w:rPr>
            <w:rStyle w:val="PageNumber"/>
          </w:rPr>
        </w:pPr>
        <w:r>
          <w:rPr>
            <w:rStyle w:val="PageNumber"/>
            <w:lang w:bidi="es-ES"/>
          </w:rPr>
          <w:fldChar w:fldCharType="begin"/>
        </w:r>
        <w:r>
          <w:rPr>
            <w:rStyle w:val="PageNumber"/>
            <w:lang w:bidi="es-ES"/>
          </w:rPr>
          <w:instrText xml:space="preserve"> PAGE </w:instrText>
        </w:r>
        <w:r>
          <w:rPr>
            <w:rStyle w:val="PageNumber"/>
            <w:lang w:bidi="es-ES"/>
          </w:rPr>
          <w:fldChar w:fldCharType="separate"/>
        </w:r>
        <w:r w:rsidR="00FB540A">
          <w:rPr>
            <w:rStyle w:val="PageNumber"/>
            <w:noProof/>
            <w:lang w:bidi="es-ES"/>
          </w:rPr>
          <w:t>2</w:t>
        </w:r>
        <w:r>
          <w:rPr>
            <w:rStyle w:val="PageNumber"/>
            <w:lang w:bidi="es-ES"/>
          </w:rPr>
          <w:fldChar w:fldCharType="end"/>
        </w:r>
      </w:p>
    </w:sdtContent>
  </w:sdt>
  <w:p w14:paraId="5F1BF84B" w14:textId="77777777" w:rsidR="009B2968" w:rsidRDefault="009B2968" w:rsidP="00E8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5D793" w14:textId="77777777" w:rsidR="009B2968" w:rsidRDefault="00E832AC" w:rsidP="00E832AC">
    <w:pPr>
      <w:pStyle w:val="Footer"/>
      <w:rPr>
        <w:rStyle w:val="PageNumber"/>
        <w:noProof/>
      </w:rPr>
    </w:pPr>
    <w:r w:rsidRPr="00E832AC">
      <w:rPr>
        <w:noProof/>
        <w:lang w:bidi="es-ES"/>
      </w:rPr>
      <w:t xml:space="preserve">PÁGINA </w:t>
    </w:r>
    <w:sdt>
      <w:sdtPr>
        <w:rPr>
          <w:rStyle w:val="PageNumber"/>
          <w:noProof/>
        </w:rPr>
        <w:id w:val="-601500411"/>
        <w:docPartObj>
          <w:docPartGallery w:val="Page Numbers (Bottom of Page)"/>
          <w:docPartUnique/>
        </w:docPartObj>
      </w:sdtPr>
      <w:sdtContent>
        <w:r w:rsidR="009B2968">
          <w:rPr>
            <w:rStyle w:val="PageNumber"/>
            <w:noProof/>
            <w:lang w:bidi="es-ES"/>
          </w:rPr>
          <w:fldChar w:fldCharType="begin"/>
        </w:r>
        <w:r w:rsidR="009B2968">
          <w:rPr>
            <w:rStyle w:val="PageNumber"/>
            <w:noProof/>
            <w:lang w:bidi="es-ES"/>
          </w:rPr>
          <w:instrText xml:space="preserve"> PAGE </w:instrText>
        </w:r>
        <w:r w:rsidR="009B2968">
          <w:rPr>
            <w:rStyle w:val="PageNumber"/>
            <w:noProof/>
            <w:lang w:bidi="es-ES"/>
          </w:rPr>
          <w:fldChar w:fldCharType="separate"/>
        </w:r>
        <w:r w:rsidR="00A123DD">
          <w:rPr>
            <w:rStyle w:val="PageNumber"/>
            <w:noProof/>
            <w:lang w:bidi="es-ES"/>
          </w:rPr>
          <w:t>2</w:t>
        </w:r>
        <w:r w:rsidR="009B2968">
          <w:rPr>
            <w:rStyle w:val="PageNumber"/>
            <w:noProof/>
            <w:lang w:bidi="es-ES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0F550" w14:textId="77777777" w:rsidR="00E03D14" w:rsidRDefault="00E03D14" w:rsidP="009B2968">
      <w:r>
        <w:separator/>
      </w:r>
    </w:p>
  </w:footnote>
  <w:footnote w:type="continuationSeparator" w:id="0">
    <w:p w14:paraId="4BAA1276" w14:textId="77777777" w:rsidR="00E03D14" w:rsidRDefault="00E03D14" w:rsidP="009B29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70BBE"/>
    <w:multiLevelType w:val="hybridMultilevel"/>
    <w:tmpl w:val="6EE239CA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C45B9C"/>
    <w:multiLevelType w:val="hybridMultilevel"/>
    <w:tmpl w:val="4E12717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D763D"/>
    <w:multiLevelType w:val="hybridMultilevel"/>
    <w:tmpl w:val="BA8C17D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9C15D0"/>
    <w:multiLevelType w:val="hybridMultilevel"/>
    <w:tmpl w:val="F852198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437228"/>
    <w:multiLevelType w:val="hybridMultilevel"/>
    <w:tmpl w:val="869470F0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DBC037E"/>
    <w:multiLevelType w:val="hybridMultilevel"/>
    <w:tmpl w:val="D6B69C8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C7077"/>
    <w:multiLevelType w:val="multilevel"/>
    <w:tmpl w:val="A3DEF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7606173">
    <w:abstractNumId w:val="0"/>
  </w:num>
  <w:num w:numId="2" w16cid:durableId="1299922923">
    <w:abstractNumId w:val="1"/>
  </w:num>
  <w:num w:numId="3" w16cid:durableId="1431120148">
    <w:abstractNumId w:val="5"/>
  </w:num>
  <w:num w:numId="4" w16cid:durableId="511650526">
    <w:abstractNumId w:val="6"/>
  </w:num>
  <w:num w:numId="5" w16cid:durableId="85345563">
    <w:abstractNumId w:val="4"/>
  </w:num>
  <w:num w:numId="6" w16cid:durableId="1153329233">
    <w:abstractNumId w:val="2"/>
  </w:num>
  <w:num w:numId="7" w16cid:durableId="20809835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40A"/>
    <w:rsid w:val="000114EB"/>
    <w:rsid w:val="00020112"/>
    <w:rsid w:val="000359D1"/>
    <w:rsid w:val="00042DAA"/>
    <w:rsid w:val="000646BE"/>
    <w:rsid w:val="00075273"/>
    <w:rsid w:val="00076FA5"/>
    <w:rsid w:val="00086AFE"/>
    <w:rsid w:val="000A13AD"/>
    <w:rsid w:val="000A3D36"/>
    <w:rsid w:val="000A5D8B"/>
    <w:rsid w:val="000F4A01"/>
    <w:rsid w:val="00145D45"/>
    <w:rsid w:val="0015015B"/>
    <w:rsid w:val="00187632"/>
    <w:rsid w:val="00191A35"/>
    <w:rsid w:val="001A09D3"/>
    <w:rsid w:val="001C6FE6"/>
    <w:rsid w:val="001D390E"/>
    <w:rsid w:val="001F4D8E"/>
    <w:rsid w:val="001F4FE2"/>
    <w:rsid w:val="0020092E"/>
    <w:rsid w:val="00207B2B"/>
    <w:rsid w:val="00211CE6"/>
    <w:rsid w:val="00212B81"/>
    <w:rsid w:val="002366C9"/>
    <w:rsid w:val="00237552"/>
    <w:rsid w:val="002572D5"/>
    <w:rsid w:val="00277912"/>
    <w:rsid w:val="002C3D40"/>
    <w:rsid w:val="0030311B"/>
    <w:rsid w:val="0030352A"/>
    <w:rsid w:val="00305507"/>
    <w:rsid w:val="00330AFA"/>
    <w:rsid w:val="00336F6A"/>
    <w:rsid w:val="0034122D"/>
    <w:rsid w:val="00341E6C"/>
    <w:rsid w:val="003423FF"/>
    <w:rsid w:val="00363EF9"/>
    <w:rsid w:val="003911A6"/>
    <w:rsid w:val="003A2C9E"/>
    <w:rsid w:val="003A7DA5"/>
    <w:rsid w:val="003B6CB4"/>
    <w:rsid w:val="003E6AB7"/>
    <w:rsid w:val="003F1E20"/>
    <w:rsid w:val="003F3AD0"/>
    <w:rsid w:val="003F4DF3"/>
    <w:rsid w:val="00453228"/>
    <w:rsid w:val="00463CE7"/>
    <w:rsid w:val="00470E3D"/>
    <w:rsid w:val="004725C9"/>
    <w:rsid w:val="004C4337"/>
    <w:rsid w:val="004C5423"/>
    <w:rsid w:val="0052794C"/>
    <w:rsid w:val="00527F85"/>
    <w:rsid w:val="005526B1"/>
    <w:rsid w:val="00584E90"/>
    <w:rsid w:val="005A2AA4"/>
    <w:rsid w:val="005B5B59"/>
    <w:rsid w:val="005E0D85"/>
    <w:rsid w:val="005F264E"/>
    <w:rsid w:val="00630FE1"/>
    <w:rsid w:val="00635D9C"/>
    <w:rsid w:val="00654629"/>
    <w:rsid w:val="0068092C"/>
    <w:rsid w:val="006C60E6"/>
    <w:rsid w:val="00725E7D"/>
    <w:rsid w:val="00743AEE"/>
    <w:rsid w:val="0076153B"/>
    <w:rsid w:val="007772B7"/>
    <w:rsid w:val="0079418A"/>
    <w:rsid w:val="007F625E"/>
    <w:rsid w:val="007F68AA"/>
    <w:rsid w:val="008107E0"/>
    <w:rsid w:val="00813A7A"/>
    <w:rsid w:val="0083100A"/>
    <w:rsid w:val="008633CB"/>
    <w:rsid w:val="00886976"/>
    <w:rsid w:val="0089456D"/>
    <w:rsid w:val="00895762"/>
    <w:rsid w:val="008A5369"/>
    <w:rsid w:val="008E6AA4"/>
    <w:rsid w:val="00902B33"/>
    <w:rsid w:val="00930BEE"/>
    <w:rsid w:val="00941693"/>
    <w:rsid w:val="00952F7D"/>
    <w:rsid w:val="00955093"/>
    <w:rsid w:val="009576F0"/>
    <w:rsid w:val="00974533"/>
    <w:rsid w:val="00996F6D"/>
    <w:rsid w:val="009A380C"/>
    <w:rsid w:val="009B2968"/>
    <w:rsid w:val="009B72D4"/>
    <w:rsid w:val="009C5500"/>
    <w:rsid w:val="009D4923"/>
    <w:rsid w:val="009F1BFE"/>
    <w:rsid w:val="00A07DCE"/>
    <w:rsid w:val="00A123DD"/>
    <w:rsid w:val="00A152CC"/>
    <w:rsid w:val="00A226F8"/>
    <w:rsid w:val="00A409D0"/>
    <w:rsid w:val="00A43397"/>
    <w:rsid w:val="00A602AF"/>
    <w:rsid w:val="00A64F96"/>
    <w:rsid w:val="00A71729"/>
    <w:rsid w:val="00A85A40"/>
    <w:rsid w:val="00A925A1"/>
    <w:rsid w:val="00AA2AAA"/>
    <w:rsid w:val="00AE2317"/>
    <w:rsid w:val="00B10EDF"/>
    <w:rsid w:val="00B14208"/>
    <w:rsid w:val="00B24768"/>
    <w:rsid w:val="00B50D28"/>
    <w:rsid w:val="00B75C65"/>
    <w:rsid w:val="00B92321"/>
    <w:rsid w:val="00BF5EE2"/>
    <w:rsid w:val="00BF6C97"/>
    <w:rsid w:val="00C3007A"/>
    <w:rsid w:val="00C615A6"/>
    <w:rsid w:val="00C80DB2"/>
    <w:rsid w:val="00C94E86"/>
    <w:rsid w:val="00C95220"/>
    <w:rsid w:val="00CA4709"/>
    <w:rsid w:val="00CD1851"/>
    <w:rsid w:val="00CD4C32"/>
    <w:rsid w:val="00CE7F24"/>
    <w:rsid w:val="00D3164F"/>
    <w:rsid w:val="00D577CD"/>
    <w:rsid w:val="00D6135D"/>
    <w:rsid w:val="00D675CA"/>
    <w:rsid w:val="00D6792E"/>
    <w:rsid w:val="00DD1623"/>
    <w:rsid w:val="00DD2F62"/>
    <w:rsid w:val="00E03D14"/>
    <w:rsid w:val="00E20C49"/>
    <w:rsid w:val="00E40CBF"/>
    <w:rsid w:val="00E44B70"/>
    <w:rsid w:val="00E556C1"/>
    <w:rsid w:val="00E832AC"/>
    <w:rsid w:val="00E838B5"/>
    <w:rsid w:val="00EA347B"/>
    <w:rsid w:val="00EA3FB3"/>
    <w:rsid w:val="00EA4A50"/>
    <w:rsid w:val="00EB0409"/>
    <w:rsid w:val="00EB7821"/>
    <w:rsid w:val="00ED1587"/>
    <w:rsid w:val="00EF3E8D"/>
    <w:rsid w:val="00F4393B"/>
    <w:rsid w:val="00F61420"/>
    <w:rsid w:val="00F74C7A"/>
    <w:rsid w:val="00F80B08"/>
    <w:rsid w:val="00F9016D"/>
    <w:rsid w:val="00FB540A"/>
    <w:rsid w:val="00FB7F4E"/>
    <w:rsid w:val="00FD01C4"/>
    <w:rsid w:val="00FD112E"/>
    <w:rsid w:val="00FD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6C1DF4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A85A40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191A35"/>
    <w:pPr>
      <w:ind w:left="567" w:right="567"/>
      <w:jc w:val="center"/>
      <w:outlineLvl w:val="3"/>
    </w:pPr>
    <w:rPr>
      <w:b/>
      <w:sz w:val="76"/>
    </w:rPr>
  </w:style>
  <w:style w:type="paragraph" w:styleId="Heading5">
    <w:name w:val="heading 5"/>
    <w:basedOn w:val="Texto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limitadorgrfico">
    <w:name w:val="Delimitador gráfico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191A35"/>
    <w:rPr>
      <w:b/>
      <w:sz w:val="76"/>
    </w:rPr>
  </w:style>
  <w:style w:type="paragraph" w:customStyle="1" w:styleId="Texto">
    <w:name w:val="Texto"/>
    <w:basedOn w:val="Normal"/>
    <w:uiPriority w:val="5"/>
    <w:qFormat/>
    <w:rsid w:val="00D6792E"/>
    <w:rPr>
      <w:sz w:val="26"/>
      <w:szCs w:val="28"/>
    </w:rPr>
  </w:style>
  <w:style w:type="paragraph" w:customStyle="1" w:styleId="Leyendadelaimagen">
    <w:name w:val="Leyenda de la image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B540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540A"/>
    <w:pPr>
      <w:spacing w:after="160" w:line="259" w:lineRule="auto"/>
      <w:ind w:left="720"/>
      <w:contextualSpacing/>
    </w:pPr>
    <w:rPr>
      <w:sz w:val="22"/>
      <w:szCs w:val="22"/>
      <w:lang w:val="es-VE"/>
    </w:rPr>
  </w:style>
  <w:style w:type="character" w:styleId="UnresolvedMention">
    <w:name w:val="Unresolved Mention"/>
    <w:basedOn w:val="DefaultParagraphFont"/>
    <w:uiPriority w:val="99"/>
    <w:semiHidden/>
    <w:unhideWhenUsed/>
    <w:rsid w:val="00336F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cdnpkg.com/linearicons/file/style.css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etbootstrap.com/docs/5.0/getting-started/download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://home.html.Por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ola\AppData\Roaming\Microsoft\Plantillas\Informe%20modern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021AFE9A2348668670B1FC3E3A21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795C9B-F3FF-43E8-82BC-C74BD82BDAEF}"/>
      </w:docPartPr>
      <w:docPartBody>
        <w:p w:rsidR="003501C6" w:rsidRDefault="00000000">
          <w:pPr>
            <w:pStyle w:val="5F021AFE9A2348668670B1FC3E3A2181"/>
          </w:pPr>
          <w:r w:rsidRPr="00191A35">
            <w:rPr>
              <w:noProof/>
              <w:lang w:bidi="es-ES"/>
            </w:rPr>
            <w:t>INSTRUCCIÓN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1C6"/>
    <w:rsid w:val="002B5C5F"/>
    <w:rsid w:val="003501C6"/>
    <w:rsid w:val="007E7053"/>
    <w:rsid w:val="008B7FF8"/>
    <w:rsid w:val="009B1A43"/>
    <w:rsid w:val="00C06BB3"/>
    <w:rsid w:val="00C2519A"/>
    <w:rsid w:val="00CD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VE" w:eastAsia="es-V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021AFE9A2348668670B1FC3E3A2181">
    <w:name w:val="5F021AFE9A2348668670B1FC3E3A21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C1A162C-F85E-4089-B3A7-8C73458EA7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moderno</Template>
  <TotalTime>0</TotalTime>
  <Pages>1</Pages>
  <Words>4157</Words>
  <Characters>22867</Characters>
  <Application>Microsoft Office Word</Application>
  <DocSecurity>0</DocSecurity>
  <Lines>190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2023-07-29T10:32:00Z</dcterms:created>
  <dcterms:modified xsi:type="dcterms:W3CDTF">2023-07-31T22:10:00Z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